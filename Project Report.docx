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569AA" w14:textId="3ABFF552" w:rsidR="00C6554A" w:rsidRPr="008B5277" w:rsidRDefault="00C6554A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bookmarkEnd w:id="0"/>
    <w:bookmarkEnd w:id="1"/>
    <w:bookmarkEnd w:id="2"/>
    <w:bookmarkEnd w:id="3"/>
    <w:bookmarkEnd w:id="4"/>
    <w:p w14:paraId="26278AFC" w14:textId="37C1678F" w:rsidR="00E35C68" w:rsidRDefault="00E35C68" w:rsidP="007E0CD4">
      <w:pPr>
        <w:pStyle w:val="Title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5087799" wp14:editId="54999F3F">
            <wp:extent cx="5486400" cy="3993515"/>
            <wp:effectExtent l="0" t="0" r="0" b="6985"/>
            <wp:docPr id="1" name="Picture 1" descr="Filters as an image processing tool — part 1 | by Odemakinde Elish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ters as an image processing tool — part 1 | by Odemakinde Elisha ..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93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A3E9BB6" w14:textId="77777777" w:rsidR="00E35C68" w:rsidRDefault="00E35C68" w:rsidP="00C6554A">
      <w:pPr>
        <w:pStyle w:val="Title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12CF5C4" w14:textId="77777777" w:rsidR="00E35C68" w:rsidRDefault="00E35C68" w:rsidP="00C6554A">
      <w:pPr>
        <w:pStyle w:val="Title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1437BE5" w14:textId="6EE84F09" w:rsidR="00C6554A" w:rsidRPr="00E35C68" w:rsidRDefault="00E35C68" w:rsidP="00C6554A">
      <w:pPr>
        <w:pStyle w:val="Title"/>
        <w:rPr>
          <w:sz w:val="144"/>
          <w:szCs w:val="32"/>
        </w:rPr>
      </w:pPr>
      <w:r w:rsidRPr="00E35C68">
        <w:rPr>
          <w:rFonts w:ascii="Times New Roman" w:eastAsia="Times New Roman" w:hAnsi="Times New Roman" w:cs="Times New Roman"/>
          <w:b/>
          <w:bCs/>
          <w:sz w:val="36"/>
          <w:szCs w:val="36"/>
        </w:rPr>
        <w:t>Parallel Image Filter Pipeline Using Java Concurrency</w:t>
      </w:r>
    </w:p>
    <w:p w14:paraId="04F4D191" w14:textId="2AC0C4A7" w:rsidR="00C6554A" w:rsidRPr="00E35C68" w:rsidRDefault="00E35C68" w:rsidP="00C6554A">
      <w:pPr>
        <w:pStyle w:val="Subtitle"/>
        <w:rPr>
          <w:sz w:val="36"/>
          <w:szCs w:val="32"/>
        </w:rPr>
      </w:pPr>
      <w:r w:rsidRPr="00E35C68">
        <w:rPr>
          <w:sz w:val="36"/>
          <w:szCs w:val="32"/>
        </w:rPr>
        <w:t>concurrent programming</w:t>
      </w:r>
    </w:p>
    <w:p w14:paraId="249D01B5" w14:textId="77777777" w:rsidR="00E35C68" w:rsidRDefault="00E35C68" w:rsidP="007E0CD4">
      <w:pPr>
        <w:pStyle w:val="ContactInfo"/>
        <w:jc w:val="left"/>
      </w:pPr>
    </w:p>
    <w:p w14:paraId="4EEF9EE9" w14:textId="77777777" w:rsidR="00E35C68" w:rsidRDefault="00E35C68" w:rsidP="00E35C68">
      <w:pPr>
        <w:pStyle w:val="ContactInfo"/>
      </w:pPr>
    </w:p>
    <w:p w14:paraId="54553FFF" w14:textId="77777777" w:rsidR="00E35C68" w:rsidRDefault="00E35C68" w:rsidP="00E35C68">
      <w:pPr>
        <w:pStyle w:val="ContactInfo"/>
      </w:pPr>
    </w:p>
    <w:p w14:paraId="3A5A8B86" w14:textId="77777777" w:rsidR="00E35C68" w:rsidRDefault="00E35C68" w:rsidP="00E35C68">
      <w:pPr>
        <w:pStyle w:val="ContactInfo"/>
      </w:pPr>
    </w:p>
    <w:p w14:paraId="5E3BC9CE" w14:textId="2824EDA7" w:rsidR="00E35C68" w:rsidRPr="00E35C68" w:rsidRDefault="00E35C68" w:rsidP="00E35C68">
      <w:pPr>
        <w:pStyle w:val="ContactInfo"/>
        <w:rPr>
          <w:sz w:val="28"/>
          <w:szCs w:val="28"/>
        </w:rPr>
      </w:pPr>
      <w:r w:rsidRPr="00E35C68">
        <w:rPr>
          <w:sz w:val="28"/>
          <w:szCs w:val="28"/>
        </w:rPr>
        <w:t xml:space="preserve">Project report | Dr Mohamad Aoude | </w:t>
      </w:r>
      <w:r>
        <w:rPr>
          <w:sz w:val="28"/>
          <w:szCs w:val="28"/>
        </w:rPr>
        <w:t>4</w:t>
      </w:r>
      <w:r w:rsidRPr="00E35C68">
        <w:rPr>
          <w:sz w:val="28"/>
          <w:szCs w:val="28"/>
        </w:rPr>
        <w:t xml:space="preserve"> weeks </w:t>
      </w:r>
    </w:p>
    <w:p w14:paraId="30F1BBA1" w14:textId="77777777" w:rsidR="00E35C68" w:rsidRPr="00E35C68" w:rsidRDefault="00E35C68" w:rsidP="00E35C68">
      <w:pPr>
        <w:pStyle w:val="ContactInfo"/>
        <w:rPr>
          <w:sz w:val="28"/>
          <w:szCs w:val="28"/>
        </w:rPr>
      </w:pPr>
    </w:p>
    <w:p w14:paraId="5E624E7B" w14:textId="099DBC37" w:rsidR="00E35C68" w:rsidRPr="00E35C68" w:rsidRDefault="00E35C68" w:rsidP="00E35C68">
      <w:pPr>
        <w:pStyle w:val="ContactInfo"/>
        <w:rPr>
          <w:sz w:val="28"/>
          <w:szCs w:val="28"/>
        </w:rPr>
      </w:pPr>
      <w:r w:rsidRPr="00E35C68">
        <w:rPr>
          <w:sz w:val="28"/>
          <w:szCs w:val="28"/>
        </w:rPr>
        <w:t>Zaynab Baalbaki 6382</w:t>
      </w:r>
    </w:p>
    <w:p w14:paraId="514A0D01" w14:textId="5D294B2C" w:rsidR="00E35C68" w:rsidRPr="00E35C68" w:rsidRDefault="00E35C68" w:rsidP="00E35C68">
      <w:pPr>
        <w:pStyle w:val="ContactInfo"/>
        <w:rPr>
          <w:sz w:val="28"/>
          <w:szCs w:val="28"/>
        </w:rPr>
      </w:pPr>
      <w:r w:rsidRPr="00E35C68">
        <w:rPr>
          <w:sz w:val="28"/>
          <w:szCs w:val="28"/>
        </w:rPr>
        <w:t>Dana Dagher 6436</w:t>
      </w:r>
    </w:p>
    <w:p w14:paraId="6AF87E62" w14:textId="77777777" w:rsidR="00E35C68" w:rsidRDefault="00E35C68" w:rsidP="00E35C68">
      <w:pPr>
        <w:pStyle w:val="ContactInfo"/>
      </w:pPr>
    </w:p>
    <w:p w14:paraId="7B4F4836" w14:textId="77777777" w:rsidR="00E35C68" w:rsidRDefault="00E35C68" w:rsidP="00E35C68">
      <w:pPr>
        <w:pStyle w:val="ContactInfo"/>
      </w:pPr>
    </w:p>
    <w:sdt>
      <w:sdtP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</w:rPr>
        <w:id w:val="-102686384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A419DA7" w14:textId="4C25CE3F" w:rsidR="00062F41" w:rsidRDefault="00062F41">
          <w:pPr>
            <w:pStyle w:val="TOCHeading"/>
          </w:pPr>
          <w:r>
            <w:t>Table of Contents</w:t>
          </w:r>
        </w:p>
        <w:p w14:paraId="4E5F186E" w14:textId="678F0C8D" w:rsidR="00431E79" w:rsidRDefault="00062F41">
          <w:pPr>
            <w:pStyle w:val="TOC3"/>
            <w:rPr>
              <w:rFonts w:eastAsiaTheme="minorEastAsia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379248" w:history="1">
            <w:r w:rsidR="00431E79" w:rsidRPr="002D749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1. Introduction: Motivation &amp; Problem</w:t>
            </w:r>
            <w:r w:rsidR="00431E79">
              <w:rPr>
                <w:noProof/>
                <w:webHidden/>
              </w:rPr>
              <w:tab/>
            </w:r>
            <w:r w:rsidR="00431E79">
              <w:rPr>
                <w:noProof/>
                <w:webHidden/>
              </w:rPr>
              <w:fldChar w:fldCharType="begin"/>
            </w:r>
            <w:r w:rsidR="00431E79">
              <w:rPr>
                <w:noProof/>
                <w:webHidden/>
              </w:rPr>
              <w:instrText xml:space="preserve"> PAGEREF _Toc200379248 \h </w:instrText>
            </w:r>
            <w:r w:rsidR="00431E79">
              <w:rPr>
                <w:noProof/>
                <w:webHidden/>
              </w:rPr>
            </w:r>
            <w:r w:rsidR="00431E79">
              <w:rPr>
                <w:noProof/>
                <w:webHidden/>
              </w:rPr>
              <w:fldChar w:fldCharType="separate"/>
            </w:r>
            <w:r w:rsidR="00431E79">
              <w:rPr>
                <w:noProof/>
                <w:webHidden/>
              </w:rPr>
              <w:t>2</w:t>
            </w:r>
            <w:r w:rsidR="00431E79">
              <w:rPr>
                <w:noProof/>
                <w:webHidden/>
              </w:rPr>
              <w:fldChar w:fldCharType="end"/>
            </w:r>
          </w:hyperlink>
        </w:p>
        <w:p w14:paraId="313904A9" w14:textId="2E84FF63" w:rsidR="00431E79" w:rsidRDefault="00000000">
          <w:pPr>
            <w:pStyle w:val="TOC3"/>
            <w:rPr>
              <w:rFonts w:eastAsiaTheme="minorEastAsia"/>
              <w:noProof/>
              <w:color w:val="auto"/>
            </w:rPr>
          </w:pPr>
          <w:hyperlink w:anchor="_Toc200379249" w:history="1">
            <w:r w:rsidR="00431E79" w:rsidRPr="002D749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 Design: Algorithms, Data Structures, Synchronization</w:t>
            </w:r>
            <w:r w:rsidR="00431E79">
              <w:rPr>
                <w:noProof/>
                <w:webHidden/>
              </w:rPr>
              <w:tab/>
            </w:r>
            <w:r w:rsidR="00431E79">
              <w:rPr>
                <w:noProof/>
                <w:webHidden/>
              </w:rPr>
              <w:fldChar w:fldCharType="begin"/>
            </w:r>
            <w:r w:rsidR="00431E79">
              <w:rPr>
                <w:noProof/>
                <w:webHidden/>
              </w:rPr>
              <w:instrText xml:space="preserve"> PAGEREF _Toc200379249 \h </w:instrText>
            </w:r>
            <w:r w:rsidR="00431E79">
              <w:rPr>
                <w:noProof/>
                <w:webHidden/>
              </w:rPr>
            </w:r>
            <w:r w:rsidR="00431E79">
              <w:rPr>
                <w:noProof/>
                <w:webHidden/>
              </w:rPr>
              <w:fldChar w:fldCharType="separate"/>
            </w:r>
            <w:r w:rsidR="00431E79">
              <w:rPr>
                <w:noProof/>
                <w:webHidden/>
              </w:rPr>
              <w:t>2</w:t>
            </w:r>
            <w:r w:rsidR="00431E79">
              <w:rPr>
                <w:noProof/>
                <w:webHidden/>
              </w:rPr>
              <w:fldChar w:fldCharType="end"/>
            </w:r>
          </w:hyperlink>
        </w:p>
        <w:p w14:paraId="737492EB" w14:textId="1F4043B3" w:rsidR="00431E79" w:rsidRDefault="00000000">
          <w:pPr>
            <w:pStyle w:val="TOC3"/>
            <w:rPr>
              <w:rFonts w:eastAsiaTheme="minorEastAsia"/>
              <w:noProof/>
              <w:color w:val="auto"/>
            </w:rPr>
          </w:pPr>
          <w:hyperlink w:anchor="_Toc200379250" w:history="1">
            <w:r w:rsidR="00431E79" w:rsidRPr="002D749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 Implementation Notes</w:t>
            </w:r>
            <w:r w:rsidR="00431E79">
              <w:rPr>
                <w:noProof/>
                <w:webHidden/>
              </w:rPr>
              <w:tab/>
            </w:r>
            <w:r w:rsidR="00431E79">
              <w:rPr>
                <w:noProof/>
                <w:webHidden/>
              </w:rPr>
              <w:fldChar w:fldCharType="begin"/>
            </w:r>
            <w:r w:rsidR="00431E79">
              <w:rPr>
                <w:noProof/>
                <w:webHidden/>
              </w:rPr>
              <w:instrText xml:space="preserve"> PAGEREF _Toc200379250 \h </w:instrText>
            </w:r>
            <w:r w:rsidR="00431E79">
              <w:rPr>
                <w:noProof/>
                <w:webHidden/>
              </w:rPr>
            </w:r>
            <w:r w:rsidR="00431E79">
              <w:rPr>
                <w:noProof/>
                <w:webHidden/>
              </w:rPr>
              <w:fldChar w:fldCharType="separate"/>
            </w:r>
            <w:r w:rsidR="00431E79">
              <w:rPr>
                <w:noProof/>
                <w:webHidden/>
              </w:rPr>
              <w:t>3</w:t>
            </w:r>
            <w:r w:rsidR="00431E79">
              <w:rPr>
                <w:noProof/>
                <w:webHidden/>
              </w:rPr>
              <w:fldChar w:fldCharType="end"/>
            </w:r>
          </w:hyperlink>
        </w:p>
        <w:p w14:paraId="5A35452B" w14:textId="6643A881" w:rsidR="00431E79" w:rsidRDefault="00000000">
          <w:pPr>
            <w:pStyle w:val="TOC3"/>
            <w:rPr>
              <w:rFonts w:eastAsiaTheme="minorEastAsia"/>
              <w:noProof/>
              <w:color w:val="auto"/>
            </w:rPr>
          </w:pPr>
          <w:hyperlink w:anchor="_Toc200379251" w:history="1">
            <w:r w:rsidR="00431E79" w:rsidRPr="002D749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 Testing Methodology</w:t>
            </w:r>
            <w:r w:rsidR="00431E79">
              <w:rPr>
                <w:noProof/>
                <w:webHidden/>
              </w:rPr>
              <w:tab/>
            </w:r>
            <w:r w:rsidR="00431E79">
              <w:rPr>
                <w:noProof/>
                <w:webHidden/>
              </w:rPr>
              <w:fldChar w:fldCharType="begin"/>
            </w:r>
            <w:r w:rsidR="00431E79">
              <w:rPr>
                <w:noProof/>
                <w:webHidden/>
              </w:rPr>
              <w:instrText xml:space="preserve"> PAGEREF _Toc200379251 \h </w:instrText>
            </w:r>
            <w:r w:rsidR="00431E79">
              <w:rPr>
                <w:noProof/>
                <w:webHidden/>
              </w:rPr>
            </w:r>
            <w:r w:rsidR="00431E79">
              <w:rPr>
                <w:noProof/>
                <w:webHidden/>
              </w:rPr>
              <w:fldChar w:fldCharType="separate"/>
            </w:r>
            <w:r w:rsidR="00431E79">
              <w:rPr>
                <w:noProof/>
                <w:webHidden/>
              </w:rPr>
              <w:t>3</w:t>
            </w:r>
            <w:r w:rsidR="00431E79">
              <w:rPr>
                <w:noProof/>
                <w:webHidden/>
              </w:rPr>
              <w:fldChar w:fldCharType="end"/>
            </w:r>
          </w:hyperlink>
        </w:p>
        <w:p w14:paraId="48AB6FF1" w14:textId="13150CE2" w:rsidR="00431E79" w:rsidRDefault="00000000">
          <w:pPr>
            <w:pStyle w:val="TOC3"/>
            <w:rPr>
              <w:rFonts w:eastAsiaTheme="minorEastAsia"/>
              <w:noProof/>
              <w:color w:val="auto"/>
            </w:rPr>
          </w:pPr>
          <w:hyperlink w:anchor="_Toc200379252" w:history="1">
            <w:r w:rsidR="00431E79" w:rsidRPr="002D749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 Results</w:t>
            </w:r>
            <w:r w:rsidR="00431E79">
              <w:rPr>
                <w:noProof/>
                <w:webHidden/>
              </w:rPr>
              <w:tab/>
            </w:r>
            <w:r w:rsidR="00431E79">
              <w:rPr>
                <w:noProof/>
                <w:webHidden/>
              </w:rPr>
              <w:fldChar w:fldCharType="begin"/>
            </w:r>
            <w:r w:rsidR="00431E79">
              <w:rPr>
                <w:noProof/>
                <w:webHidden/>
              </w:rPr>
              <w:instrText xml:space="preserve"> PAGEREF _Toc200379252 \h </w:instrText>
            </w:r>
            <w:r w:rsidR="00431E79">
              <w:rPr>
                <w:noProof/>
                <w:webHidden/>
              </w:rPr>
            </w:r>
            <w:r w:rsidR="00431E79">
              <w:rPr>
                <w:noProof/>
                <w:webHidden/>
              </w:rPr>
              <w:fldChar w:fldCharType="separate"/>
            </w:r>
            <w:r w:rsidR="00431E79">
              <w:rPr>
                <w:noProof/>
                <w:webHidden/>
              </w:rPr>
              <w:t>4</w:t>
            </w:r>
            <w:r w:rsidR="00431E79">
              <w:rPr>
                <w:noProof/>
                <w:webHidden/>
              </w:rPr>
              <w:fldChar w:fldCharType="end"/>
            </w:r>
          </w:hyperlink>
        </w:p>
        <w:p w14:paraId="73F24AE9" w14:textId="71CBC066" w:rsidR="00431E79" w:rsidRDefault="00000000">
          <w:pPr>
            <w:pStyle w:val="TOC3"/>
            <w:rPr>
              <w:rFonts w:eastAsiaTheme="minorEastAsia"/>
              <w:noProof/>
              <w:color w:val="auto"/>
            </w:rPr>
          </w:pPr>
          <w:hyperlink w:anchor="_Toc200379253" w:history="1">
            <w:r w:rsidR="00431E79" w:rsidRPr="002D749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 Comparison with Sequential Version</w:t>
            </w:r>
            <w:r w:rsidR="00431E79">
              <w:rPr>
                <w:noProof/>
                <w:webHidden/>
              </w:rPr>
              <w:tab/>
            </w:r>
            <w:r w:rsidR="00431E79">
              <w:rPr>
                <w:noProof/>
                <w:webHidden/>
              </w:rPr>
              <w:fldChar w:fldCharType="begin"/>
            </w:r>
            <w:r w:rsidR="00431E79">
              <w:rPr>
                <w:noProof/>
                <w:webHidden/>
              </w:rPr>
              <w:instrText xml:space="preserve"> PAGEREF _Toc200379253 \h </w:instrText>
            </w:r>
            <w:r w:rsidR="00431E79">
              <w:rPr>
                <w:noProof/>
                <w:webHidden/>
              </w:rPr>
            </w:r>
            <w:r w:rsidR="00431E79">
              <w:rPr>
                <w:noProof/>
                <w:webHidden/>
              </w:rPr>
              <w:fldChar w:fldCharType="separate"/>
            </w:r>
            <w:r w:rsidR="00431E79">
              <w:rPr>
                <w:noProof/>
                <w:webHidden/>
              </w:rPr>
              <w:t>6</w:t>
            </w:r>
            <w:r w:rsidR="00431E79">
              <w:rPr>
                <w:noProof/>
                <w:webHidden/>
              </w:rPr>
              <w:fldChar w:fldCharType="end"/>
            </w:r>
          </w:hyperlink>
        </w:p>
        <w:p w14:paraId="3130CF19" w14:textId="0ED01635" w:rsidR="00431E79" w:rsidRDefault="00000000">
          <w:pPr>
            <w:pStyle w:val="TOC3"/>
            <w:rPr>
              <w:rFonts w:eastAsiaTheme="minorEastAsia"/>
              <w:noProof/>
              <w:color w:val="auto"/>
            </w:rPr>
          </w:pPr>
          <w:hyperlink w:anchor="_Toc200379254" w:history="1">
            <w:r w:rsidR="00431E79" w:rsidRPr="002D749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7. Conclusion &amp; Future Work</w:t>
            </w:r>
            <w:r w:rsidR="00431E79">
              <w:rPr>
                <w:noProof/>
                <w:webHidden/>
              </w:rPr>
              <w:tab/>
            </w:r>
            <w:r w:rsidR="00431E79">
              <w:rPr>
                <w:noProof/>
                <w:webHidden/>
              </w:rPr>
              <w:fldChar w:fldCharType="begin"/>
            </w:r>
            <w:r w:rsidR="00431E79">
              <w:rPr>
                <w:noProof/>
                <w:webHidden/>
              </w:rPr>
              <w:instrText xml:space="preserve"> PAGEREF _Toc200379254 \h </w:instrText>
            </w:r>
            <w:r w:rsidR="00431E79">
              <w:rPr>
                <w:noProof/>
                <w:webHidden/>
              </w:rPr>
            </w:r>
            <w:r w:rsidR="00431E79">
              <w:rPr>
                <w:noProof/>
                <w:webHidden/>
              </w:rPr>
              <w:fldChar w:fldCharType="separate"/>
            </w:r>
            <w:r w:rsidR="00431E79">
              <w:rPr>
                <w:noProof/>
                <w:webHidden/>
              </w:rPr>
              <w:t>7</w:t>
            </w:r>
            <w:r w:rsidR="00431E79">
              <w:rPr>
                <w:noProof/>
                <w:webHidden/>
              </w:rPr>
              <w:fldChar w:fldCharType="end"/>
            </w:r>
          </w:hyperlink>
        </w:p>
        <w:p w14:paraId="3885AEB3" w14:textId="7DC8883B" w:rsidR="00431E79" w:rsidRDefault="00000000">
          <w:pPr>
            <w:pStyle w:val="TOC3"/>
            <w:rPr>
              <w:rFonts w:eastAsiaTheme="minorEastAsia"/>
              <w:noProof/>
              <w:color w:val="auto"/>
            </w:rPr>
          </w:pPr>
          <w:hyperlink w:anchor="_Toc200379255" w:history="1">
            <w:r w:rsidR="00431E79" w:rsidRPr="002D749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8. Individual Contributions</w:t>
            </w:r>
            <w:r w:rsidR="00431E79">
              <w:rPr>
                <w:noProof/>
                <w:webHidden/>
              </w:rPr>
              <w:tab/>
            </w:r>
            <w:r w:rsidR="00431E79">
              <w:rPr>
                <w:noProof/>
                <w:webHidden/>
              </w:rPr>
              <w:fldChar w:fldCharType="begin"/>
            </w:r>
            <w:r w:rsidR="00431E79">
              <w:rPr>
                <w:noProof/>
                <w:webHidden/>
              </w:rPr>
              <w:instrText xml:space="preserve"> PAGEREF _Toc200379255 \h </w:instrText>
            </w:r>
            <w:r w:rsidR="00431E79">
              <w:rPr>
                <w:noProof/>
                <w:webHidden/>
              </w:rPr>
            </w:r>
            <w:r w:rsidR="00431E79">
              <w:rPr>
                <w:noProof/>
                <w:webHidden/>
              </w:rPr>
              <w:fldChar w:fldCharType="separate"/>
            </w:r>
            <w:r w:rsidR="00431E79">
              <w:rPr>
                <w:noProof/>
                <w:webHidden/>
              </w:rPr>
              <w:t>7</w:t>
            </w:r>
            <w:r w:rsidR="00431E79">
              <w:rPr>
                <w:noProof/>
                <w:webHidden/>
              </w:rPr>
              <w:fldChar w:fldCharType="end"/>
            </w:r>
          </w:hyperlink>
        </w:p>
        <w:p w14:paraId="6249C517" w14:textId="7B8BE0D7" w:rsidR="00062F41" w:rsidRDefault="00062F41">
          <w:r>
            <w:rPr>
              <w:b/>
              <w:bCs/>
              <w:noProof/>
            </w:rPr>
            <w:fldChar w:fldCharType="end"/>
          </w:r>
        </w:p>
      </w:sdtContent>
    </w:sdt>
    <w:p w14:paraId="2217CA86" w14:textId="77777777" w:rsidR="00E35C68" w:rsidRDefault="00E35C68" w:rsidP="00E35C68">
      <w:pPr>
        <w:pStyle w:val="ContactInfo"/>
      </w:pPr>
    </w:p>
    <w:p w14:paraId="6249865C" w14:textId="77777777" w:rsidR="00E35C68" w:rsidRDefault="00E35C68" w:rsidP="00E35C68">
      <w:pPr>
        <w:pStyle w:val="ContactInfo"/>
      </w:pPr>
    </w:p>
    <w:p w14:paraId="516A1EFD" w14:textId="77777777" w:rsidR="00C14E2B" w:rsidRDefault="00C14E2B" w:rsidP="00E35C68">
      <w:pPr>
        <w:pStyle w:val="ContactInfo"/>
      </w:pPr>
    </w:p>
    <w:p w14:paraId="2AF008D7" w14:textId="77777777" w:rsidR="00C14E2B" w:rsidRDefault="00C14E2B" w:rsidP="00E35C68">
      <w:pPr>
        <w:pStyle w:val="ContactInfo"/>
      </w:pPr>
    </w:p>
    <w:p w14:paraId="0B7538A1" w14:textId="77777777" w:rsidR="00C14E2B" w:rsidRDefault="00C14E2B" w:rsidP="00E35C68">
      <w:pPr>
        <w:pStyle w:val="ContactInfo"/>
      </w:pPr>
    </w:p>
    <w:p w14:paraId="4198A524" w14:textId="77777777" w:rsidR="00C14E2B" w:rsidRDefault="00C14E2B" w:rsidP="00E35C68">
      <w:pPr>
        <w:pStyle w:val="ContactInfo"/>
      </w:pPr>
    </w:p>
    <w:p w14:paraId="757B0759" w14:textId="77777777" w:rsidR="00C14E2B" w:rsidRDefault="00C14E2B" w:rsidP="00E35C68">
      <w:pPr>
        <w:pStyle w:val="ContactInfo"/>
      </w:pPr>
    </w:p>
    <w:p w14:paraId="2614E3B6" w14:textId="77777777" w:rsidR="00C14E2B" w:rsidRDefault="00C14E2B" w:rsidP="00E35C68">
      <w:pPr>
        <w:pStyle w:val="ContactInfo"/>
      </w:pPr>
    </w:p>
    <w:p w14:paraId="1757207D" w14:textId="77777777" w:rsidR="00C14E2B" w:rsidRDefault="00C14E2B" w:rsidP="00E35C68">
      <w:pPr>
        <w:pStyle w:val="ContactInfo"/>
      </w:pPr>
    </w:p>
    <w:p w14:paraId="25FE8BC0" w14:textId="77777777" w:rsidR="00C14E2B" w:rsidRDefault="00C14E2B" w:rsidP="00E35C68">
      <w:pPr>
        <w:pStyle w:val="ContactInfo"/>
      </w:pPr>
    </w:p>
    <w:p w14:paraId="1B6ACEA5" w14:textId="77777777" w:rsidR="00C14E2B" w:rsidRDefault="00C14E2B" w:rsidP="00E35C68">
      <w:pPr>
        <w:pStyle w:val="ContactInfo"/>
      </w:pPr>
    </w:p>
    <w:p w14:paraId="1AE339E1" w14:textId="77777777" w:rsidR="00C14E2B" w:rsidRDefault="00C14E2B" w:rsidP="00E35C68">
      <w:pPr>
        <w:pStyle w:val="ContactInfo"/>
      </w:pPr>
    </w:p>
    <w:p w14:paraId="453959AB" w14:textId="77777777" w:rsidR="00C14E2B" w:rsidRDefault="00C14E2B" w:rsidP="00E35C68">
      <w:pPr>
        <w:pStyle w:val="ContactInfo"/>
      </w:pPr>
    </w:p>
    <w:p w14:paraId="444B1725" w14:textId="77777777" w:rsidR="00C14E2B" w:rsidRDefault="00C14E2B" w:rsidP="00E35C68">
      <w:pPr>
        <w:pStyle w:val="ContactInfo"/>
      </w:pPr>
    </w:p>
    <w:p w14:paraId="63DC9A04" w14:textId="77777777" w:rsidR="00C14E2B" w:rsidRDefault="00C14E2B" w:rsidP="00E35C68">
      <w:pPr>
        <w:pStyle w:val="ContactInfo"/>
      </w:pPr>
    </w:p>
    <w:p w14:paraId="1CBC9FD9" w14:textId="77777777" w:rsidR="00C14E2B" w:rsidRDefault="00C14E2B" w:rsidP="00E35C68">
      <w:pPr>
        <w:pStyle w:val="ContactInfo"/>
      </w:pPr>
    </w:p>
    <w:p w14:paraId="2551805A" w14:textId="77777777" w:rsidR="00C14E2B" w:rsidRDefault="00C14E2B" w:rsidP="00E35C68">
      <w:pPr>
        <w:pStyle w:val="ContactInfo"/>
      </w:pPr>
    </w:p>
    <w:p w14:paraId="5430A03C" w14:textId="77777777" w:rsidR="00C14E2B" w:rsidRDefault="00C14E2B" w:rsidP="00E35C68">
      <w:pPr>
        <w:pStyle w:val="ContactInfo"/>
      </w:pPr>
    </w:p>
    <w:p w14:paraId="11FB267E" w14:textId="77777777" w:rsidR="00C14E2B" w:rsidRDefault="00C14E2B" w:rsidP="00E35C68">
      <w:pPr>
        <w:pStyle w:val="ContactInfo"/>
      </w:pPr>
    </w:p>
    <w:p w14:paraId="08346834" w14:textId="77777777" w:rsidR="00C14E2B" w:rsidRDefault="00C14E2B" w:rsidP="00E35C68">
      <w:pPr>
        <w:pStyle w:val="ContactInfo"/>
      </w:pPr>
    </w:p>
    <w:p w14:paraId="356ADE9E" w14:textId="77777777" w:rsidR="00C14E2B" w:rsidRDefault="00C14E2B" w:rsidP="00E35C68">
      <w:pPr>
        <w:pStyle w:val="ContactInfo"/>
      </w:pPr>
    </w:p>
    <w:p w14:paraId="5822BDA6" w14:textId="77777777" w:rsidR="00C14E2B" w:rsidRDefault="00C14E2B" w:rsidP="00E35C68">
      <w:pPr>
        <w:pStyle w:val="ContactInfo"/>
      </w:pPr>
    </w:p>
    <w:p w14:paraId="6C7A5C63" w14:textId="77777777" w:rsidR="00C14E2B" w:rsidRDefault="00C14E2B" w:rsidP="00E35C68">
      <w:pPr>
        <w:pStyle w:val="ContactInfo"/>
      </w:pPr>
    </w:p>
    <w:p w14:paraId="3B29066C" w14:textId="77777777" w:rsidR="00C14E2B" w:rsidRDefault="00C14E2B" w:rsidP="00E35C68">
      <w:pPr>
        <w:pStyle w:val="ContactInfo"/>
      </w:pPr>
    </w:p>
    <w:p w14:paraId="78CC9A22" w14:textId="77777777" w:rsidR="00C14E2B" w:rsidRDefault="00C14E2B" w:rsidP="00E35C68">
      <w:pPr>
        <w:pStyle w:val="ContactInfo"/>
      </w:pPr>
    </w:p>
    <w:p w14:paraId="6D0056E1" w14:textId="77777777" w:rsidR="00C14E2B" w:rsidRDefault="00C14E2B" w:rsidP="00E35C68">
      <w:pPr>
        <w:pStyle w:val="ContactInfo"/>
      </w:pPr>
    </w:p>
    <w:p w14:paraId="36C9C2F4" w14:textId="77777777" w:rsidR="00D91A4E" w:rsidRDefault="00D91A4E" w:rsidP="00C14E2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</w:pPr>
    </w:p>
    <w:p w14:paraId="6CB79A0C" w14:textId="3F22D81E" w:rsidR="00C14E2B" w:rsidRPr="00C14E2B" w:rsidRDefault="00C14E2B" w:rsidP="00C14E2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</w:pPr>
      <w:bookmarkStart w:id="5" w:name="_Toc200379248"/>
      <w:r w:rsidRPr="00C14E2B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  <w:lastRenderedPageBreak/>
        <w:t>1. Introduction: Motivation &amp; Problem</w:t>
      </w:r>
      <w:bookmarkEnd w:id="5"/>
    </w:p>
    <w:p w14:paraId="7645F4A6" w14:textId="7F1A35A1" w:rsidR="00C14E2B" w:rsidRPr="00C14E2B" w:rsidRDefault="00C14E2B" w:rsidP="003348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14E2B">
        <w:rPr>
          <w:rFonts w:ascii="Times New Roman" w:eastAsia="Times New Roman" w:hAnsi="Times New Roman" w:cs="Times New Roman"/>
          <w:color w:val="auto"/>
          <w:sz w:val="24"/>
          <w:szCs w:val="24"/>
        </w:rPr>
        <w:t>Image filtering is a foundational operation in digital image processing with applications ranging from photography to machine vision. However, applying filters to large images is computationally expensive due to the pixel-wise convolution operations involved.</w:t>
      </w:r>
      <w:r w:rsidR="00334873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334873">
        <w:rPr>
          <w:rFonts w:ascii="Times New Roman" w:hAnsi="Times New Roman" w:cs="Times New Roman"/>
          <w:color w:val="000000" w:themeColor="text1"/>
          <w:sz w:val="24"/>
          <w:szCs w:val="24"/>
        </w:rPr>
        <w:t>Modern image processing tasks often demand high-performance filtering, especially when dealing with large images or real-time requirements. Traditional sequential algorithms, although straightforward, struggle to scale efficiently. This project aims to demonstrate a parallelized image filtering pipeline in Java using the Fork/Join framework. By applying convolution-based filters in parallel, we achieve significant speed-up while maintaining correctness.</w:t>
      </w:r>
    </w:p>
    <w:p w14:paraId="3E143574" w14:textId="77777777" w:rsidR="00C14E2B" w:rsidRDefault="00C14E2B" w:rsidP="00C14E2B">
      <w:pPr>
        <w:pStyle w:val="ContactInfo"/>
        <w:jc w:val="left"/>
      </w:pPr>
    </w:p>
    <w:p w14:paraId="682DEE41" w14:textId="2748CF44" w:rsidR="00062F41" w:rsidRPr="00062F41" w:rsidRDefault="00062F41" w:rsidP="00062F4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</w:pPr>
      <w:bookmarkStart w:id="6" w:name="_Toc200379249"/>
      <w:r w:rsidRPr="00062F41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  <w:t xml:space="preserve">2. Design: Algorithms, Data Structures, </w:t>
      </w:r>
      <w:r w:rsidR="006D5D8F" w:rsidRPr="00062F41">
        <w:rPr>
          <w:rFonts w:ascii="Times New Roman" w:eastAsia="Times New Roman" w:hAnsi="Times New Roman" w:cs="Times New Roman"/>
          <w:b/>
          <w:bCs/>
          <w:color w:val="auto"/>
          <w:sz w:val="27"/>
          <w:szCs w:val="27"/>
        </w:rPr>
        <w:t>Synchronization</w:t>
      </w:r>
      <w:bookmarkEnd w:id="6"/>
    </w:p>
    <w:p w14:paraId="665609CF" w14:textId="77777777" w:rsidR="008867EB" w:rsidRDefault="00062F41" w:rsidP="008867EB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r w:rsidRPr="00A11301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Core Algorithm: </w:t>
      </w:r>
    </w:p>
    <w:p w14:paraId="3AD887BD" w14:textId="24D3A462" w:rsidR="00062F41" w:rsidRPr="008867EB" w:rsidRDefault="00062F41" w:rsidP="008867EB">
      <w:pPr>
        <w:pStyle w:val="ListParagraph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r w:rsidRPr="008867EB">
        <w:rPr>
          <w:rFonts w:ascii="Times New Roman" w:hAnsi="Times New Roman" w:cs="Times New Roman"/>
          <w:color w:val="000000" w:themeColor="text1"/>
          <w:sz w:val="24"/>
          <w:szCs w:val="24"/>
        </w:rPr>
        <w:t>Convolution-based filtering is used for applying filters like blur, sharpen, and edge detection. - The kernel is a 2D matrix applied to each pixel by weighted summation of its neighboring pixels.</w:t>
      </w:r>
    </w:p>
    <w:p w14:paraId="71CD314B" w14:textId="77777777" w:rsidR="00062F41" w:rsidRPr="00A11301" w:rsidRDefault="00062F41" w:rsidP="00062F41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outlineLvl w:val="3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1130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Data Structures:</w:t>
      </w:r>
    </w:p>
    <w:p w14:paraId="3E8C82CB" w14:textId="77777777" w:rsidR="00062F41" w:rsidRPr="00A11301" w:rsidRDefault="00062F41" w:rsidP="00062F41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outlineLvl w:val="3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11301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BufferedImage</w:t>
      </w:r>
      <w:r w:rsidRPr="00A11301">
        <w:rPr>
          <w:rFonts w:ascii="Times New Roman" w:hAnsi="Times New Roman" w:cs="Times New Roman"/>
          <w:color w:val="000000" w:themeColor="text1"/>
          <w:sz w:val="24"/>
          <w:szCs w:val="24"/>
        </w:rPr>
        <w:t>: Used for image storage and manipulation.</w:t>
      </w:r>
    </w:p>
    <w:p w14:paraId="64A2AE7C" w14:textId="77777777" w:rsidR="00062F41" w:rsidRPr="00A11301" w:rsidRDefault="00062F41" w:rsidP="00062F41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outlineLvl w:val="3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11301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double[][]</w:t>
      </w:r>
      <w:r w:rsidRPr="00A11301">
        <w:rPr>
          <w:rFonts w:ascii="Times New Roman" w:hAnsi="Times New Roman" w:cs="Times New Roman"/>
          <w:color w:val="000000" w:themeColor="text1"/>
          <w:sz w:val="24"/>
          <w:szCs w:val="24"/>
        </w:rPr>
        <w:t>: Used to represent filter kernels.</w:t>
      </w:r>
    </w:p>
    <w:p w14:paraId="40C3D9C6" w14:textId="77A08888" w:rsidR="00062F41" w:rsidRPr="00A11301" w:rsidRDefault="00062F41" w:rsidP="00062F41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outlineLvl w:val="3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11301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ForkJoinPool + RecursiveAction</w:t>
      </w:r>
      <w:r w:rsidRPr="00A11301">
        <w:rPr>
          <w:rFonts w:ascii="Times New Roman" w:hAnsi="Times New Roman" w:cs="Times New Roman"/>
          <w:color w:val="000000" w:themeColor="text1"/>
          <w:sz w:val="24"/>
          <w:szCs w:val="24"/>
        </w:rPr>
        <w:t>: Used for parallelizing the filtering using divide-and-conquer.</w:t>
      </w:r>
    </w:p>
    <w:p w14:paraId="22FEC2B1" w14:textId="77777777" w:rsidR="006D5D8F" w:rsidRPr="00A11301" w:rsidRDefault="006D5D8F" w:rsidP="00062F41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1130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Parallelization &amp; Synchronization:</w:t>
      </w:r>
      <w:r w:rsidRPr="00A11301">
        <w:rPr>
          <w:color w:val="000000" w:themeColor="text1"/>
          <w:sz w:val="24"/>
          <w:szCs w:val="24"/>
        </w:rPr>
        <w:t xml:space="preserve"> </w:t>
      </w:r>
    </w:p>
    <w:p w14:paraId="1D846CE4" w14:textId="488173F8" w:rsidR="006D5D8F" w:rsidRPr="00A11301" w:rsidRDefault="006D5D8F" w:rsidP="006D5D8F">
      <w:pPr>
        <w:pStyle w:val="ListParagraph"/>
        <w:spacing w:before="100" w:beforeAutospacing="1" w:after="100" w:afterAutospacing="1" w:line="240" w:lineRule="auto"/>
        <w:outlineLvl w:val="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13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 Implemented using Java’s ForkJoinPool and </w:t>
      </w:r>
      <w:r w:rsidR="008867EB" w:rsidRPr="00A11301">
        <w:rPr>
          <w:rFonts w:ascii="Times New Roman" w:hAnsi="Times New Roman" w:cs="Times New Roman"/>
          <w:color w:val="000000" w:themeColor="text1"/>
          <w:sz w:val="24"/>
          <w:szCs w:val="24"/>
        </w:rPr>
        <w:t>Recursive Action</w:t>
      </w:r>
      <w:r w:rsidRPr="00A113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773A97D0" w14:textId="77777777" w:rsidR="006D5D8F" w:rsidRPr="00A11301" w:rsidRDefault="006D5D8F" w:rsidP="006D5D8F">
      <w:pPr>
        <w:pStyle w:val="ListParagraph"/>
        <w:spacing w:before="100" w:beforeAutospacing="1" w:after="100" w:afterAutospacing="1" w:line="240" w:lineRule="auto"/>
        <w:outlineLvl w:val="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13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 The image is divided row-wise. Each task handles a range of rows. </w:t>
      </w:r>
    </w:p>
    <w:p w14:paraId="6BAFA5BA" w14:textId="77777777" w:rsidR="006D5D8F" w:rsidRPr="00A11301" w:rsidRDefault="006D5D8F" w:rsidP="006D5D8F">
      <w:pPr>
        <w:pStyle w:val="ListParagraph"/>
        <w:spacing w:before="100" w:beforeAutospacing="1" w:after="100" w:afterAutospacing="1" w:line="240" w:lineRule="auto"/>
        <w:outlineLvl w:val="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1301">
        <w:rPr>
          <w:rFonts w:ascii="Times New Roman" w:hAnsi="Times New Roman" w:cs="Times New Roman"/>
          <w:color w:val="000000" w:themeColor="text1"/>
          <w:sz w:val="24"/>
          <w:szCs w:val="24"/>
        </w:rPr>
        <w:t>- Tasks below a threshold (100 rows) apply the filter directly; otherwise, the task splits recursively.</w:t>
      </w:r>
    </w:p>
    <w:p w14:paraId="6A19AEEC" w14:textId="77777777" w:rsidR="006D5D8F" w:rsidRPr="00A11301" w:rsidRDefault="006D5D8F" w:rsidP="006D5D8F">
      <w:pPr>
        <w:pStyle w:val="ListParagraph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113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 </w:t>
      </w:r>
      <w:r w:rsidRPr="006D5D8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No shared mutable state was modified concurrently. Each pixel in the output image is updated independently. </w:t>
      </w:r>
    </w:p>
    <w:p w14:paraId="49CFC3F8" w14:textId="77777777" w:rsidR="006D5D8F" w:rsidRPr="00A11301" w:rsidRDefault="006D5D8F" w:rsidP="006D5D8F">
      <w:pPr>
        <w:pStyle w:val="ListParagraph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113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- </w:t>
      </w:r>
      <w:r w:rsidRPr="006D5D8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We used ImageUtils.deepCopy() to safely duplicate the input image before writing in parallel. </w:t>
      </w:r>
    </w:p>
    <w:p w14:paraId="23BE3FC2" w14:textId="3D57CF53" w:rsidR="006D5D8F" w:rsidRPr="006D5D8F" w:rsidRDefault="006D5D8F" w:rsidP="006D5D8F">
      <w:pPr>
        <w:pStyle w:val="ListParagraph"/>
        <w:spacing w:before="100" w:beforeAutospacing="1" w:after="100" w:afterAutospacing="1" w:line="240" w:lineRule="auto"/>
        <w:outlineLvl w:val="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13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- </w:t>
      </w:r>
      <w:r w:rsidRPr="006D5D8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Fork/Join ensures work is divided recursively without manual thread management.</w:t>
      </w:r>
    </w:p>
    <w:p w14:paraId="0602FDCD" w14:textId="77777777" w:rsidR="006D5D8F" w:rsidRPr="00A11301" w:rsidRDefault="006D5D8F" w:rsidP="006D5D8F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1130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Justification: </w:t>
      </w:r>
    </w:p>
    <w:p w14:paraId="0B918D72" w14:textId="77777777" w:rsidR="008E6706" w:rsidRDefault="006D5D8F" w:rsidP="008E6706">
      <w:pPr>
        <w:pStyle w:val="ListParagraph"/>
        <w:spacing w:before="100" w:beforeAutospacing="1" w:after="100" w:afterAutospacing="1" w:line="240" w:lineRule="auto"/>
        <w:outlineLvl w:val="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1301">
        <w:rPr>
          <w:rFonts w:ascii="Times New Roman" w:hAnsi="Times New Roman" w:cs="Times New Roman"/>
          <w:color w:val="000000" w:themeColor="text1"/>
          <w:sz w:val="24"/>
          <w:szCs w:val="24"/>
        </w:rPr>
        <w:t>The Fork/Join model offers an intuitive way to express divide-and-conquer parallelism. Synchronization is implicit in the Fork/Join API; thread safety is ensured by writing to independent rows in the output image.</w:t>
      </w:r>
    </w:p>
    <w:p w14:paraId="5C09861E" w14:textId="77777777" w:rsidR="008E6706" w:rsidRDefault="008E6706" w:rsidP="00D91A4E">
      <w:pPr>
        <w:pStyle w:val="Heading4"/>
        <w:rPr>
          <w:color w:val="000000" w:themeColor="text1"/>
        </w:rPr>
      </w:pPr>
    </w:p>
    <w:p w14:paraId="4C9D27EA" w14:textId="486EB81F" w:rsidR="008E6706" w:rsidRPr="008E6706" w:rsidRDefault="008E6706" w:rsidP="008E6706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7"/>
          <w:szCs w:val="27"/>
        </w:rPr>
      </w:pPr>
      <w:bookmarkStart w:id="7" w:name="_Toc200379250"/>
      <w:r w:rsidRPr="008E6706">
        <w:rPr>
          <w:rFonts w:ascii="Times New Roman" w:hAnsi="Times New Roman" w:cs="Times New Roman"/>
          <w:b/>
          <w:bCs/>
          <w:color w:val="000000" w:themeColor="text1"/>
          <w:sz w:val="27"/>
          <w:szCs w:val="27"/>
        </w:rPr>
        <w:lastRenderedPageBreak/>
        <w:t>3. Implementation Notes</w:t>
      </w:r>
      <w:bookmarkEnd w:id="7"/>
    </w:p>
    <w:p w14:paraId="097DCC67" w14:textId="746B1F50" w:rsidR="00D91A4E" w:rsidRPr="00D91A4E" w:rsidRDefault="00D91A4E" w:rsidP="00D91A4E">
      <w:pPr>
        <w:pStyle w:val="Heading4"/>
        <w:rPr>
          <w:color w:val="000000" w:themeColor="text1"/>
        </w:rPr>
      </w:pPr>
      <w:r w:rsidRPr="00D91A4E">
        <w:rPr>
          <w:color w:val="000000" w:themeColor="text1"/>
        </w:rPr>
        <w:t>Tricky Parts</w:t>
      </w:r>
    </w:p>
    <w:p w14:paraId="3A173155" w14:textId="77777777" w:rsidR="00D91A4E" w:rsidRDefault="00D91A4E" w:rsidP="00D91A4E">
      <w:pPr>
        <w:pStyle w:val="NormalWeb"/>
        <w:numPr>
          <w:ilvl w:val="0"/>
          <w:numId w:val="22"/>
        </w:numPr>
      </w:pPr>
      <w:r>
        <w:rPr>
          <w:rStyle w:val="Strong"/>
        </w:rPr>
        <w:t>Kernel normalization</w:t>
      </w:r>
      <w:r>
        <w:t>: To avoid overflows and maintain image consistency, kernels were normalized when applicable.</w:t>
      </w:r>
    </w:p>
    <w:p w14:paraId="26CC6046" w14:textId="77777777" w:rsidR="00D91A4E" w:rsidRDefault="00D91A4E" w:rsidP="00D91A4E">
      <w:pPr>
        <w:pStyle w:val="NormalWeb"/>
        <w:numPr>
          <w:ilvl w:val="0"/>
          <w:numId w:val="22"/>
        </w:numPr>
      </w:pPr>
      <w:r>
        <w:rPr>
          <w:rStyle w:val="Strong"/>
        </w:rPr>
        <w:t>Border handling</w:t>
      </w:r>
      <w:r>
        <w:t>: The convolution skipped edge pixels to avoid out-of-bounds access.</w:t>
      </w:r>
    </w:p>
    <w:p w14:paraId="09962178" w14:textId="77777777" w:rsidR="00D91A4E" w:rsidRDefault="00D91A4E" w:rsidP="00D91A4E">
      <w:pPr>
        <w:pStyle w:val="NormalWeb"/>
        <w:numPr>
          <w:ilvl w:val="0"/>
          <w:numId w:val="22"/>
        </w:numPr>
      </w:pPr>
      <w:r>
        <w:rPr>
          <w:rStyle w:val="Strong"/>
        </w:rPr>
        <w:t>Benchmarking in GUI</w:t>
      </w:r>
      <w:r>
        <w:t>: Benchmarking was integrated into the GUI with results written to CSV for analysis.</w:t>
      </w:r>
    </w:p>
    <w:p w14:paraId="1B9A0836" w14:textId="77777777" w:rsidR="00D91A4E" w:rsidRDefault="00D91A4E" w:rsidP="00D91A4E">
      <w:pPr>
        <w:pStyle w:val="NormalWeb"/>
        <w:numPr>
          <w:ilvl w:val="0"/>
          <w:numId w:val="22"/>
        </w:numPr>
      </w:pPr>
      <w:r w:rsidRPr="00D91A4E">
        <w:rPr>
          <w:b/>
          <w:bCs/>
        </w:rPr>
        <w:t>Recursive task</w:t>
      </w:r>
      <w:r>
        <w:t xml:space="preserve"> splitting had to be carefully managed to avoid stack overflows or excessive task creation.</w:t>
      </w:r>
    </w:p>
    <w:p w14:paraId="6249900B" w14:textId="7F39CB71" w:rsidR="00D91A4E" w:rsidRDefault="00D91A4E" w:rsidP="00D91A4E">
      <w:pPr>
        <w:pStyle w:val="NormalWeb"/>
        <w:numPr>
          <w:ilvl w:val="0"/>
          <w:numId w:val="22"/>
        </w:numPr>
      </w:pPr>
      <w:r w:rsidRPr="00D91A4E">
        <w:rPr>
          <w:b/>
          <w:bCs/>
        </w:rPr>
        <w:t>Efficiency</w:t>
      </w:r>
      <w:r>
        <w:t xml:space="preserve"> dropped for very high thread counts due to overhead and context switching.</w:t>
      </w:r>
    </w:p>
    <w:p w14:paraId="5F8EA95F" w14:textId="77777777" w:rsidR="00D91A4E" w:rsidRDefault="00D91A4E" w:rsidP="00D91A4E">
      <w:pPr>
        <w:pStyle w:val="Heading4"/>
      </w:pPr>
      <w:r>
        <w:t>Challenges</w:t>
      </w:r>
    </w:p>
    <w:p w14:paraId="7F0484DD" w14:textId="77777777" w:rsidR="00D91A4E" w:rsidRDefault="00D91A4E" w:rsidP="00D91A4E">
      <w:pPr>
        <w:pStyle w:val="NormalWeb"/>
        <w:numPr>
          <w:ilvl w:val="0"/>
          <w:numId w:val="23"/>
        </w:numPr>
      </w:pPr>
      <w:r>
        <w:t>Ensuring correctness under concurrency required careful image copying.</w:t>
      </w:r>
    </w:p>
    <w:p w14:paraId="1199B141" w14:textId="77777777" w:rsidR="00D91A4E" w:rsidRDefault="00D91A4E" w:rsidP="00D91A4E">
      <w:pPr>
        <w:pStyle w:val="NormalWeb"/>
        <w:numPr>
          <w:ilvl w:val="0"/>
          <w:numId w:val="23"/>
        </w:numPr>
      </w:pPr>
      <w:r>
        <w:t>Avoiding thread oversubscription by limiting ForkJoinPool threads per benchmark run.</w:t>
      </w:r>
    </w:p>
    <w:p w14:paraId="4B85AE44" w14:textId="77777777" w:rsidR="00D91A4E" w:rsidRDefault="00D91A4E" w:rsidP="00D91A4E">
      <w:pPr>
        <w:pStyle w:val="NormalWeb"/>
        <w:numPr>
          <w:ilvl w:val="0"/>
          <w:numId w:val="23"/>
        </w:numPr>
      </w:pPr>
      <w:r>
        <w:t>Thread Safety: Deep copies of images are used to avoid race conditions.</w:t>
      </w:r>
    </w:p>
    <w:p w14:paraId="15F94FC9" w14:textId="77777777" w:rsidR="00A11301" w:rsidRDefault="00D91A4E" w:rsidP="00D91A4E">
      <w:pPr>
        <w:pStyle w:val="NormalWeb"/>
        <w:numPr>
          <w:ilvl w:val="0"/>
          <w:numId w:val="23"/>
        </w:numPr>
      </w:pPr>
      <w:r>
        <w:t>UI Blocking: Heavy computation is offloaded from the UI thread to prevent freezing using SwingUtilities.invokeLater.</w:t>
      </w:r>
    </w:p>
    <w:p w14:paraId="4E80A3B7" w14:textId="77777777" w:rsidR="00A11301" w:rsidRDefault="00A11301" w:rsidP="00A11301">
      <w:pPr>
        <w:pStyle w:val="Heading3"/>
      </w:pPr>
    </w:p>
    <w:p w14:paraId="64039DFE" w14:textId="13AC27D4" w:rsidR="00A11301" w:rsidRDefault="00A11301" w:rsidP="00A11301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7"/>
          <w:szCs w:val="27"/>
        </w:rPr>
      </w:pPr>
      <w:bookmarkStart w:id="8" w:name="_Toc200379251"/>
      <w:r w:rsidRPr="00A11301">
        <w:rPr>
          <w:rFonts w:ascii="Times New Roman" w:hAnsi="Times New Roman" w:cs="Times New Roman"/>
          <w:b/>
          <w:bCs/>
          <w:color w:val="000000" w:themeColor="text1"/>
          <w:sz w:val="27"/>
          <w:szCs w:val="27"/>
        </w:rPr>
        <w:t>4. Testing Methodology</w:t>
      </w:r>
      <w:bookmarkEnd w:id="8"/>
    </w:p>
    <w:p w14:paraId="0362A6A7" w14:textId="77777777" w:rsidR="00A11301" w:rsidRDefault="00A11301" w:rsidP="00A11301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1130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Correctness</w:t>
      </w:r>
    </w:p>
    <w:p w14:paraId="0916FF1D" w14:textId="77777777" w:rsidR="00A11301" w:rsidRDefault="00A11301" w:rsidP="00A11301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13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Compared output pixel values of sequential vs parallel filtering for multiple filters and images. </w:t>
      </w:r>
    </w:p>
    <w:p w14:paraId="55C3F401" w14:textId="77777777" w:rsidR="00A11301" w:rsidRDefault="00A11301" w:rsidP="00A11301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1301">
        <w:rPr>
          <w:rFonts w:ascii="Times New Roman" w:hAnsi="Times New Roman" w:cs="Times New Roman"/>
          <w:color w:val="000000" w:themeColor="text1"/>
          <w:sz w:val="24"/>
          <w:szCs w:val="24"/>
        </w:rPr>
        <w:t>Visual verification using side-by-side display.</w:t>
      </w:r>
    </w:p>
    <w:p w14:paraId="503DD319" w14:textId="5B1F2B10" w:rsidR="00A11301" w:rsidRPr="00A11301" w:rsidRDefault="00A11301" w:rsidP="00A11301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1301">
        <w:rPr>
          <w:color w:val="000000" w:themeColor="text1"/>
        </w:rPr>
        <w:t>Filters tested: Blur, Gaussian Blur, Sharpen, Edge Detection, Emboss.</w:t>
      </w:r>
    </w:p>
    <w:p w14:paraId="39279A74" w14:textId="77777777" w:rsidR="00A11301" w:rsidRPr="00A11301" w:rsidRDefault="00A11301" w:rsidP="00A1130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r w:rsidRPr="00A11301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Performance</w:t>
      </w:r>
    </w:p>
    <w:p w14:paraId="3F5D2F2E" w14:textId="77777777" w:rsidR="00A11301" w:rsidRPr="00A11301" w:rsidRDefault="00A11301" w:rsidP="00A11301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113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Used System.nanoTime() to measure execution time.</w:t>
      </w:r>
    </w:p>
    <w:p w14:paraId="215C70BE" w14:textId="77777777" w:rsidR="00A11301" w:rsidRPr="00A11301" w:rsidRDefault="00A11301" w:rsidP="00A11301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11301">
        <w:rPr>
          <w:rFonts w:ascii="Times New Roman" w:hAnsi="Times New Roman" w:cs="Times New Roman"/>
          <w:color w:val="000000" w:themeColor="text1"/>
          <w:sz w:val="24"/>
          <w:szCs w:val="24"/>
        </w:rPr>
        <w:t>Benchmarked across thread counts from 1 to 100.</w:t>
      </w:r>
    </w:p>
    <w:p w14:paraId="6E75C9CD" w14:textId="380E620E" w:rsidR="00A11301" w:rsidRPr="00A11301" w:rsidRDefault="00A11301" w:rsidP="00A11301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113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Output saved to benchmark.csv with metrics: </w:t>
      </w:r>
      <w:r w:rsidRPr="00A1130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time (ms), speed-up (Sp = Ts / Tp), efficiency (Sp / p)</w:t>
      </w:r>
      <w:r w:rsidRPr="00A1130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7D72B78" w14:textId="77777777" w:rsidR="00A11301" w:rsidRPr="00A11301" w:rsidRDefault="00A11301" w:rsidP="00A1130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r w:rsidRPr="00A11301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Tools Used</w:t>
      </w:r>
    </w:p>
    <w:p w14:paraId="78F46C15" w14:textId="77777777" w:rsidR="00A11301" w:rsidRDefault="00A11301" w:rsidP="00A11301">
      <w:pPr>
        <w:pStyle w:val="NormalWeb"/>
        <w:numPr>
          <w:ilvl w:val="0"/>
          <w:numId w:val="27"/>
        </w:numPr>
      </w:pPr>
      <w:r>
        <w:t>Java Flight Recorder for profiling.</w:t>
      </w:r>
    </w:p>
    <w:p w14:paraId="53E35432" w14:textId="77777777" w:rsidR="00A11301" w:rsidRDefault="00A11301" w:rsidP="00A11301">
      <w:pPr>
        <w:pStyle w:val="NormalWeb"/>
        <w:numPr>
          <w:ilvl w:val="0"/>
          <w:numId w:val="27"/>
        </w:numPr>
      </w:pPr>
      <w:r>
        <w:t>VisualVM for memory and CPU usage monitoring.</w:t>
      </w:r>
    </w:p>
    <w:p w14:paraId="5321D1AA" w14:textId="77777777" w:rsidR="00A11301" w:rsidRDefault="00A11301" w:rsidP="00A11301">
      <w:pPr>
        <w:pStyle w:val="NormalWeb"/>
        <w:numPr>
          <w:ilvl w:val="0"/>
          <w:numId w:val="27"/>
        </w:numPr>
      </w:pPr>
      <w:r>
        <w:lastRenderedPageBreak/>
        <w:t>CSV export of benchmark data → plotted externally.</w:t>
      </w:r>
    </w:p>
    <w:p w14:paraId="2F3FFCE1" w14:textId="77777777" w:rsidR="00744D23" w:rsidRDefault="00744D23" w:rsidP="00744D23">
      <w:pPr>
        <w:pStyle w:val="Heading3"/>
        <w:rPr>
          <w:rFonts w:ascii="Times New Roman" w:hAnsi="Times New Roman" w:cs="Times New Roman"/>
          <w:color w:val="000000" w:themeColor="text1"/>
          <w:sz w:val="27"/>
          <w:szCs w:val="27"/>
        </w:rPr>
      </w:pPr>
    </w:p>
    <w:p w14:paraId="3FC074F4" w14:textId="50177713" w:rsidR="00744D23" w:rsidRPr="00744D23" w:rsidRDefault="00744D23" w:rsidP="00744D23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7"/>
          <w:szCs w:val="27"/>
        </w:rPr>
      </w:pPr>
      <w:bookmarkStart w:id="9" w:name="_Toc200379252"/>
      <w:r w:rsidRPr="00744D23">
        <w:rPr>
          <w:rFonts w:ascii="Times New Roman" w:hAnsi="Times New Roman" w:cs="Times New Roman"/>
          <w:b/>
          <w:bCs/>
          <w:color w:val="000000" w:themeColor="text1"/>
          <w:sz w:val="27"/>
          <w:szCs w:val="27"/>
        </w:rPr>
        <w:t>5. Results</w:t>
      </w:r>
      <w:bookmarkEnd w:id="9"/>
    </w:p>
    <w:p w14:paraId="783AF855" w14:textId="77777777" w:rsidR="00D87B10" w:rsidRDefault="00D87B10" w:rsidP="00D87B10">
      <w:pPr>
        <w:pStyle w:val="NormalWeb"/>
        <w:numPr>
          <w:ilvl w:val="0"/>
          <w:numId w:val="28"/>
        </w:numPr>
      </w:pPr>
      <w:r>
        <w:t>CPU: Intel Core i7-9700K (8 cores)</w:t>
      </w:r>
    </w:p>
    <w:p w14:paraId="0955C01B" w14:textId="77777777" w:rsidR="00D87B10" w:rsidRDefault="00D87B10" w:rsidP="00D87B10">
      <w:pPr>
        <w:pStyle w:val="NormalWeb"/>
        <w:numPr>
          <w:ilvl w:val="0"/>
          <w:numId w:val="28"/>
        </w:numPr>
      </w:pPr>
      <w:r>
        <w:t>RAM: 16 GB</w:t>
      </w:r>
    </w:p>
    <w:p w14:paraId="39B77C96" w14:textId="5E69BDEC" w:rsidR="00D87B10" w:rsidRDefault="00D87B10" w:rsidP="00D87B10">
      <w:pPr>
        <w:pStyle w:val="NormalWeb"/>
        <w:numPr>
          <w:ilvl w:val="0"/>
          <w:numId w:val="28"/>
        </w:numPr>
      </w:pPr>
      <w:r>
        <w:t>OS: Windows 11</w:t>
      </w:r>
    </w:p>
    <w:p w14:paraId="4F3369D9" w14:textId="77777777" w:rsidR="00D87B10" w:rsidRDefault="00D87B10" w:rsidP="00D87B10">
      <w:pPr>
        <w:pStyle w:val="NormalWeb"/>
        <w:numPr>
          <w:ilvl w:val="0"/>
          <w:numId w:val="28"/>
        </w:numPr>
      </w:pPr>
      <w:r>
        <w:t>Java: OpenJDK 17</w:t>
      </w:r>
    </w:p>
    <w:p w14:paraId="7A70A2EA" w14:textId="0CFE1F9C" w:rsidR="00DF62D2" w:rsidRPr="00DF62D2" w:rsidRDefault="00DF62D2" w:rsidP="00DF62D2">
      <w:pPr>
        <w:pStyle w:val="NormalWeb"/>
        <w:numPr>
          <w:ilvl w:val="0"/>
          <w:numId w:val="32"/>
        </w:numPr>
        <w:rPr>
          <w:b/>
          <w:bCs/>
        </w:rPr>
      </w:pPr>
      <w:r w:rsidRPr="00DF62D2">
        <w:rPr>
          <w:b/>
          <w:bCs/>
        </w:rPr>
        <w:t>Before GUI:</w:t>
      </w:r>
    </w:p>
    <w:p w14:paraId="46803C98" w14:textId="51DCC4C3" w:rsidR="00DF62D2" w:rsidRDefault="00DF62D2" w:rsidP="00DF62D2">
      <w:pPr>
        <w:pStyle w:val="NormalWeb"/>
      </w:pPr>
      <w:r>
        <w:rPr>
          <w:noProof/>
        </w:rPr>
        <w:drawing>
          <wp:inline distT="0" distB="0" distL="0" distR="0" wp14:anchorId="4A81D25B" wp14:editId="3D7F25E0">
            <wp:extent cx="5622878" cy="215435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24" t="32714" r="6131" b="20481"/>
                    <a:stretch/>
                  </pic:blipFill>
                  <pic:spPr bwMode="auto">
                    <a:xfrm>
                      <a:off x="0" y="0"/>
                      <a:ext cx="5665257" cy="217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F80A1" w14:textId="2C35A468" w:rsidR="00B912B5" w:rsidRPr="005F32A2" w:rsidRDefault="00B912B5" w:rsidP="00B912B5">
      <w:pPr>
        <w:pStyle w:val="NormalWeb"/>
        <w:numPr>
          <w:ilvl w:val="0"/>
          <w:numId w:val="31"/>
        </w:numPr>
        <w:rPr>
          <w:b/>
          <w:bCs/>
        </w:rPr>
      </w:pPr>
      <w:r w:rsidRPr="005F32A2">
        <w:rPr>
          <w:b/>
          <w:bCs/>
        </w:rPr>
        <w:t>Using Command Promp</w:t>
      </w:r>
      <w:r>
        <w:rPr>
          <w:b/>
          <w:bCs/>
        </w:rPr>
        <w:t>t</w:t>
      </w:r>
      <w:r w:rsidRPr="005F32A2">
        <w:rPr>
          <w:b/>
          <w:bCs/>
        </w:rPr>
        <w:t>:</w:t>
      </w:r>
    </w:p>
    <w:p w14:paraId="2DC68352" w14:textId="77777777" w:rsidR="00B912B5" w:rsidRDefault="00B912B5" w:rsidP="00B912B5">
      <w:pPr>
        <w:pStyle w:val="NormalWeb"/>
      </w:pPr>
      <w:r>
        <w:rPr>
          <w:noProof/>
        </w:rPr>
        <w:drawing>
          <wp:inline distT="0" distB="0" distL="0" distR="0" wp14:anchorId="4A7AED8E" wp14:editId="68F8418A">
            <wp:extent cx="5493224" cy="100993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4" b="63421"/>
                    <a:stretch/>
                  </pic:blipFill>
                  <pic:spPr bwMode="auto">
                    <a:xfrm>
                      <a:off x="0" y="0"/>
                      <a:ext cx="5493224" cy="1009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8AAAB" w14:textId="77777777" w:rsidR="00B912B5" w:rsidRDefault="00B912B5" w:rsidP="00B912B5">
      <w:pPr>
        <w:pStyle w:val="NormalWeb"/>
      </w:pPr>
      <w:r w:rsidRPr="006C5527">
        <w:t xml:space="preserve">But as the project progressed with us, </w:t>
      </w:r>
      <w:r>
        <w:t xml:space="preserve">the version of java and JDK changes, so it gives after that an error. </w:t>
      </w:r>
    </w:p>
    <w:p w14:paraId="3F948718" w14:textId="6180D35F" w:rsidR="00B912B5" w:rsidRDefault="00B912B5" w:rsidP="00B912B5">
      <w:pPr>
        <w:pStyle w:val="NormalWeb"/>
      </w:pPr>
      <w:r w:rsidRPr="006C5527">
        <w:rPr>
          <w:noProof/>
        </w:rPr>
        <w:drawing>
          <wp:inline distT="0" distB="0" distL="0" distR="0" wp14:anchorId="16F74CFD" wp14:editId="28513112">
            <wp:extent cx="5486400" cy="11918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B36E" w14:textId="69E393A3" w:rsidR="005D3C2B" w:rsidRPr="00F252BE" w:rsidRDefault="00F252BE" w:rsidP="005F32A2">
      <w:pPr>
        <w:pStyle w:val="NormalWeb"/>
        <w:numPr>
          <w:ilvl w:val="0"/>
          <w:numId w:val="31"/>
        </w:numPr>
        <w:rPr>
          <w:b/>
          <w:bCs/>
        </w:rPr>
      </w:pPr>
      <w:r w:rsidRPr="00F252BE">
        <w:rPr>
          <w:b/>
          <w:bCs/>
        </w:rPr>
        <w:lastRenderedPageBreak/>
        <w:t xml:space="preserve">Using GUI: </w:t>
      </w:r>
    </w:p>
    <w:p w14:paraId="54E8DA4A" w14:textId="4867CAD2" w:rsidR="00F252BE" w:rsidRDefault="00F252BE" w:rsidP="005D3C2B">
      <w:pPr>
        <w:pStyle w:val="NormalWeb"/>
      </w:pPr>
      <w:r w:rsidRPr="00F252BE">
        <w:rPr>
          <w:b/>
          <w:bCs/>
          <w:color w:val="000000" w:themeColor="text1"/>
        </w:rPr>
        <w:t>Load Image</w:t>
      </w:r>
      <w:r w:rsidRPr="00F252BE">
        <w:rPr>
          <w:color w:val="000000" w:themeColor="text1"/>
        </w:rPr>
        <w:t xml:space="preserve"> </w:t>
      </w:r>
      <w:r>
        <w:sym w:font="Wingdings" w:char="F0E0"/>
      </w:r>
      <w:r>
        <w:t xml:space="preserve"> Choose image from a file </w:t>
      </w:r>
      <w:r>
        <w:sym w:font="Wingdings" w:char="F0E0"/>
      </w:r>
      <w:r>
        <w:t xml:space="preserve"> choose a filter type </w:t>
      </w:r>
      <w:r>
        <w:sym w:font="Wingdings" w:char="F0E0"/>
      </w:r>
      <w:r>
        <w:t xml:space="preserve"> </w:t>
      </w:r>
      <w:r w:rsidRPr="00F252BE">
        <w:rPr>
          <w:b/>
          <w:bCs/>
        </w:rPr>
        <w:t>Apply Filter</w:t>
      </w:r>
      <w:r>
        <w:rPr>
          <w:b/>
          <w:bCs/>
        </w:rPr>
        <w:t xml:space="preserve"> </w:t>
      </w:r>
      <w:r w:rsidRPr="00F252BE">
        <w:sym w:font="Wingdings" w:char="F0E0"/>
      </w:r>
      <w:r w:rsidRPr="00F252BE">
        <w:t xml:space="preserve"> result and sequential &amp; parallel time with speedup</w:t>
      </w:r>
      <w:r>
        <w:t>.</w:t>
      </w:r>
    </w:p>
    <w:p w14:paraId="1CD28A9E" w14:textId="4C3B0DA4" w:rsidR="006C5527" w:rsidRDefault="00F252BE" w:rsidP="00B912B5">
      <w:pPr>
        <w:pStyle w:val="NormalWeb"/>
        <w:jc w:val="center"/>
      </w:pPr>
      <w:r>
        <w:rPr>
          <w:noProof/>
        </w:rPr>
        <w:drawing>
          <wp:inline distT="0" distB="0" distL="0" distR="0" wp14:anchorId="0D631187" wp14:editId="47A04B82">
            <wp:extent cx="5177641" cy="2901331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78" t="14430" r="13191" b="13215"/>
                    <a:stretch/>
                  </pic:blipFill>
                  <pic:spPr bwMode="auto">
                    <a:xfrm>
                      <a:off x="0" y="0"/>
                      <a:ext cx="5207570" cy="2918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06D9B" w14:textId="108728D1" w:rsidR="00C64249" w:rsidRPr="00C64249" w:rsidRDefault="00C64249" w:rsidP="00C64249">
      <w:pPr>
        <w:pStyle w:val="NormalWeb"/>
        <w:numPr>
          <w:ilvl w:val="0"/>
          <w:numId w:val="31"/>
        </w:numPr>
        <w:rPr>
          <w:b/>
          <w:bCs/>
        </w:rPr>
      </w:pPr>
      <w:r w:rsidRPr="00C64249">
        <w:rPr>
          <w:b/>
          <w:bCs/>
        </w:rPr>
        <w:t>Using Command Promp</w:t>
      </w:r>
      <w:r w:rsidR="00B912B5">
        <w:rPr>
          <w:b/>
          <w:bCs/>
        </w:rPr>
        <w:t>t</w:t>
      </w:r>
      <w:r w:rsidRPr="00C64249">
        <w:rPr>
          <w:b/>
          <w:bCs/>
        </w:rPr>
        <w:t xml:space="preserve"> with gradle:</w:t>
      </w:r>
    </w:p>
    <w:p w14:paraId="19A826D0" w14:textId="3B769851" w:rsidR="006C5527" w:rsidRDefault="00C64249" w:rsidP="00C64249">
      <w:pPr>
        <w:pStyle w:val="NormalWeb"/>
      </w:pPr>
      <w:r>
        <w:rPr>
          <w:noProof/>
        </w:rPr>
        <w:drawing>
          <wp:inline distT="0" distB="0" distL="0" distR="0" wp14:anchorId="2BAC47ED" wp14:editId="39ABF0B5">
            <wp:extent cx="5486400" cy="21297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D0AF8" w14:textId="7D7D94DC" w:rsidR="00744D23" w:rsidRPr="005F32A2" w:rsidRDefault="005D3C2B" w:rsidP="005F32A2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F32A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Sample Benchmark Results: </w:t>
      </w:r>
      <w:r w:rsidRPr="005F32A2">
        <w:rPr>
          <w:rFonts w:ascii="Times New Roman" w:hAnsi="Times New Roman" w:cs="Times New Roman"/>
          <w:color w:val="000000" w:themeColor="text1"/>
          <w:sz w:val="24"/>
          <w:szCs w:val="24"/>
        </w:rPr>
        <w:t>(the results vary from image to other, and which each filter)</w:t>
      </w:r>
    </w:p>
    <w:p w14:paraId="63B8921D" w14:textId="74DCC71D" w:rsidR="005D3C2B" w:rsidRDefault="005D3C2B" w:rsidP="00744D2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4CF9F04" wp14:editId="4EF43F02">
            <wp:extent cx="5273871" cy="2356485"/>
            <wp:effectExtent l="0" t="0" r="317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2" t="13875" r="1529" b="9741"/>
                    <a:stretch/>
                  </pic:blipFill>
                  <pic:spPr bwMode="auto">
                    <a:xfrm>
                      <a:off x="0" y="0"/>
                      <a:ext cx="5275688" cy="2357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5D159" w14:textId="4FB6F7EA" w:rsidR="005D3C2B" w:rsidRPr="005F32A2" w:rsidRDefault="005D3C2B" w:rsidP="005F32A2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F32A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Plot in python:</w:t>
      </w:r>
    </w:p>
    <w:p w14:paraId="43258B5D" w14:textId="1375AC4D" w:rsidR="005D3C2B" w:rsidRDefault="005D3C2B" w:rsidP="005D3C2B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245FB029" wp14:editId="09991F23">
            <wp:extent cx="3049157" cy="1728374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55" t="39395" r="7510" b="8371"/>
                    <a:stretch/>
                  </pic:blipFill>
                  <pic:spPr bwMode="auto">
                    <a:xfrm>
                      <a:off x="0" y="0"/>
                      <a:ext cx="3052732" cy="1730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8CF95" w14:textId="77777777" w:rsidR="005D3C2B" w:rsidRPr="005D3C2B" w:rsidRDefault="005D3C2B" w:rsidP="005D3C2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3C2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Graphical Analysis:</w:t>
      </w:r>
      <w:r w:rsidRPr="005D3C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2ABAB6EB" w14:textId="77777777" w:rsidR="005D3C2B" w:rsidRPr="005D3C2B" w:rsidRDefault="005D3C2B" w:rsidP="005D3C2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3C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Speed-up increases nearly linearly up to 8 threads. </w:t>
      </w:r>
    </w:p>
    <w:p w14:paraId="37596563" w14:textId="77978C21" w:rsidR="005D3C2B" w:rsidRPr="005D3C2B" w:rsidRDefault="005D3C2B" w:rsidP="005D3C2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3C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Efficiency begins to drop beyond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  <w:r w:rsidRPr="005D3C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threads due to overhead. </w:t>
      </w:r>
    </w:p>
    <w:p w14:paraId="365A8C46" w14:textId="77777777" w:rsidR="005D3C2B" w:rsidRPr="005D3C2B" w:rsidRDefault="005D3C2B" w:rsidP="005D3C2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3C2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Bottlenecks:</w:t>
      </w:r>
      <w:r w:rsidRPr="005D3C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Memory bandwidth saturation, synchronization costs.</w:t>
      </w:r>
    </w:p>
    <w:p w14:paraId="0C93C6C7" w14:textId="77777777" w:rsidR="005D3C2B" w:rsidRPr="005D3C2B" w:rsidRDefault="005D3C2B" w:rsidP="005D3C2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3C2B">
        <w:rPr>
          <w:rFonts w:ascii="Times New Roman" w:hAnsi="Times New Roman" w:cs="Times New Roman"/>
          <w:color w:val="000000" w:themeColor="text1"/>
          <w:sz w:val="24"/>
          <w:szCs w:val="24"/>
        </w:rPr>
        <w:t>CPU utilization &gt; 90% during core filtering phase.</w:t>
      </w:r>
    </w:p>
    <w:p w14:paraId="07BEFF36" w14:textId="40B22074" w:rsidR="005D3C2B" w:rsidRPr="005D3C2B" w:rsidRDefault="005D3C2B" w:rsidP="005D3C2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3C2B">
        <w:rPr>
          <w:rFonts w:ascii="Times New Roman" w:hAnsi="Times New Roman" w:cs="Times New Roman"/>
          <w:color w:val="000000" w:themeColor="text1"/>
          <w:sz w:val="24"/>
          <w:szCs w:val="24"/>
        </w:rPr>
        <w:t>Memory overhead ~1.2× sequential footprint (due to image copying).</w:t>
      </w:r>
    </w:p>
    <w:p w14:paraId="0C06AB00" w14:textId="77777777" w:rsidR="005D3C2B" w:rsidRDefault="005D3C2B" w:rsidP="00744D2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309C8D5" w14:textId="77777777" w:rsidR="009B1A66" w:rsidRDefault="009B1A66" w:rsidP="009B1A66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7"/>
          <w:szCs w:val="27"/>
        </w:rPr>
      </w:pPr>
      <w:bookmarkStart w:id="10" w:name="_Toc200379253"/>
      <w:r w:rsidRPr="009B1A66">
        <w:rPr>
          <w:rFonts w:ascii="Times New Roman" w:hAnsi="Times New Roman" w:cs="Times New Roman"/>
          <w:b/>
          <w:bCs/>
          <w:color w:val="000000" w:themeColor="text1"/>
          <w:sz w:val="27"/>
          <w:szCs w:val="27"/>
        </w:rPr>
        <w:t>6. Comparison with Sequential Version</w:t>
      </w:r>
      <w:bookmarkEnd w:id="10"/>
    </w:p>
    <w:p w14:paraId="5ADA39CD" w14:textId="77777777" w:rsidR="00404C12" w:rsidRPr="00404C12" w:rsidRDefault="00404C12" w:rsidP="00404C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4C1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Advantages of Parallel:</w:t>
      </w:r>
      <w:r w:rsidRPr="00404C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DF6791B" w14:textId="77777777" w:rsidR="00404C12" w:rsidRPr="00404C12" w:rsidRDefault="00404C12" w:rsidP="00404C12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4C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Up to 10x speed-up on large images. </w:t>
      </w:r>
    </w:p>
    <w:p w14:paraId="3B25EC68" w14:textId="77777777" w:rsidR="00404C12" w:rsidRPr="00404C12" w:rsidRDefault="00404C12" w:rsidP="00404C12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4C12">
        <w:rPr>
          <w:rFonts w:ascii="Times New Roman" w:hAnsi="Times New Roman" w:cs="Times New Roman"/>
          <w:color w:val="000000" w:themeColor="text1"/>
          <w:sz w:val="24"/>
          <w:szCs w:val="24"/>
        </w:rPr>
        <w:t>Responsive GUI during filtering. Scalable with CPU cores.</w:t>
      </w:r>
    </w:p>
    <w:p w14:paraId="364401EA" w14:textId="77777777" w:rsidR="00404C12" w:rsidRPr="00404C12" w:rsidRDefault="00404C12" w:rsidP="00404C1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4C1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Trade-offs:</w:t>
      </w:r>
      <w:r w:rsidRPr="00404C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29210D0" w14:textId="77777777" w:rsidR="00404C12" w:rsidRPr="00404C12" w:rsidRDefault="00404C12" w:rsidP="00404C12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4C1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Higher memory use (thread stacks, deep copies). </w:t>
      </w:r>
    </w:p>
    <w:p w14:paraId="714D6E03" w14:textId="77777777" w:rsidR="00404C12" w:rsidRPr="00404C12" w:rsidRDefault="00404C12" w:rsidP="00404C12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4C12">
        <w:rPr>
          <w:rFonts w:ascii="Times New Roman" w:hAnsi="Times New Roman" w:cs="Times New Roman"/>
          <w:color w:val="000000" w:themeColor="text1"/>
          <w:sz w:val="24"/>
          <w:szCs w:val="24"/>
        </w:rPr>
        <w:t>Harder to debug due to parallelism. Diminishing returns beyond 8–16 threads.</w:t>
      </w:r>
    </w:p>
    <w:p w14:paraId="061BA1E4" w14:textId="77777777" w:rsidR="00404C12" w:rsidRPr="00404C12" w:rsidRDefault="00404C12" w:rsidP="00404C12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4C12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Wins</w:t>
      </w:r>
      <w:r w:rsidRPr="00404C12">
        <w:rPr>
          <w:rFonts w:ascii="Times New Roman" w:hAnsi="Times New Roman" w:cs="Times New Roman"/>
          <w:color w:val="000000" w:themeColor="text1"/>
          <w:sz w:val="24"/>
          <w:szCs w:val="24"/>
        </w:rPr>
        <w:t>: Massive time reduction, higher CPU utilization.</w:t>
      </w:r>
    </w:p>
    <w:p w14:paraId="357480CD" w14:textId="73B872DE" w:rsidR="00404C12" w:rsidRPr="00404C12" w:rsidRDefault="00404C12" w:rsidP="00404C12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4C12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Costs</w:t>
      </w:r>
      <w:r w:rsidRPr="00404C12">
        <w:rPr>
          <w:rFonts w:ascii="Times New Roman" w:hAnsi="Times New Roman" w:cs="Times New Roman"/>
          <w:color w:val="000000" w:themeColor="text1"/>
          <w:sz w:val="24"/>
          <w:szCs w:val="24"/>
        </w:rPr>
        <w:t>: Slight increase in memory usage and code complexity.</w:t>
      </w:r>
    </w:p>
    <w:p w14:paraId="57650A8C" w14:textId="77777777" w:rsidR="00404C12" w:rsidRDefault="00404C12" w:rsidP="00404C12">
      <w:pPr>
        <w:pStyle w:val="NormalWeb"/>
        <w:ind w:left="720"/>
      </w:pPr>
    </w:p>
    <w:p w14:paraId="517E0EDD" w14:textId="77777777" w:rsidR="00404C12" w:rsidRDefault="00404C12" w:rsidP="00404C1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7"/>
          <w:szCs w:val="27"/>
        </w:rPr>
      </w:pPr>
      <w:bookmarkStart w:id="11" w:name="_Toc200379254"/>
      <w:r w:rsidRPr="00404C12">
        <w:rPr>
          <w:rFonts w:ascii="Times New Roman" w:hAnsi="Times New Roman" w:cs="Times New Roman"/>
          <w:b/>
          <w:bCs/>
          <w:color w:val="000000" w:themeColor="text1"/>
          <w:sz w:val="27"/>
          <w:szCs w:val="27"/>
        </w:rPr>
        <w:t>7. Conclusion &amp; Future Work</w:t>
      </w:r>
      <w:bookmarkEnd w:id="11"/>
    </w:p>
    <w:p w14:paraId="08D70003" w14:textId="0A471D1C" w:rsidR="002E3CA7" w:rsidRDefault="002E3CA7" w:rsidP="002E3CA7">
      <w:pPr>
        <w:pStyle w:val="NormalWeb"/>
      </w:pPr>
      <w:r>
        <w:t>This project show cases the benefits of parallelism in image processing using Java’s concurrency tools. The Fork/Join framework proved effective in scaling convolution operations, achieving significant speed ups.</w:t>
      </w:r>
    </w:p>
    <w:p w14:paraId="0460704E" w14:textId="77777777" w:rsidR="002E3CA7" w:rsidRDefault="002E3CA7" w:rsidP="002E3CA7">
      <w:pPr>
        <w:pStyle w:val="NormalWeb"/>
      </w:pPr>
      <w:r>
        <w:rPr>
          <w:rStyle w:val="Strong"/>
        </w:rPr>
        <w:t>Future Work</w:t>
      </w:r>
      <w:r>
        <w:t>:</w:t>
      </w:r>
    </w:p>
    <w:p w14:paraId="02C1043B" w14:textId="77777777" w:rsidR="002E3CA7" w:rsidRDefault="002E3CA7" w:rsidP="002E3CA7">
      <w:pPr>
        <w:pStyle w:val="NormalWeb"/>
        <w:numPr>
          <w:ilvl w:val="0"/>
          <w:numId w:val="36"/>
        </w:numPr>
      </w:pPr>
      <w:r>
        <w:t>Explore adaptive chunk sizes to balance workload better.</w:t>
      </w:r>
    </w:p>
    <w:p w14:paraId="41CBFF22" w14:textId="77777777" w:rsidR="002E3CA7" w:rsidRDefault="002E3CA7" w:rsidP="002E3CA7">
      <w:pPr>
        <w:pStyle w:val="NormalWeb"/>
        <w:numPr>
          <w:ilvl w:val="0"/>
          <w:numId w:val="36"/>
        </w:numPr>
      </w:pPr>
      <w:r>
        <w:t xml:space="preserve">Integrate </w:t>
      </w:r>
      <w:r>
        <w:rPr>
          <w:rStyle w:val="HTMLCode"/>
        </w:rPr>
        <w:t>java.util.concurrent.Flow</w:t>
      </w:r>
      <w:r>
        <w:t xml:space="preserve"> for reactive streaming of large images.</w:t>
      </w:r>
    </w:p>
    <w:p w14:paraId="4A07A1EE" w14:textId="77777777" w:rsidR="002E3CA7" w:rsidRDefault="002E3CA7" w:rsidP="002E3CA7">
      <w:pPr>
        <w:pStyle w:val="NormalWeb"/>
        <w:numPr>
          <w:ilvl w:val="0"/>
          <w:numId w:val="36"/>
        </w:numPr>
      </w:pPr>
      <w:r>
        <w:t>Extend to support GPU acceleration or hybrid CPU+GPU filtering.</w:t>
      </w:r>
    </w:p>
    <w:p w14:paraId="57A201C9" w14:textId="77777777" w:rsidR="002E3CA7" w:rsidRDefault="002E3CA7" w:rsidP="002E3CA7">
      <w:pPr>
        <w:pStyle w:val="NormalWeb"/>
        <w:numPr>
          <w:ilvl w:val="0"/>
          <w:numId w:val="36"/>
        </w:numPr>
      </w:pPr>
      <w:r>
        <w:t>Add structured concurrency using Java Virtual Threads (Project Loom).</w:t>
      </w:r>
    </w:p>
    <w:p w14:paraId="5BB81B00" w14:textId="77777777" w:rsidR="002E3CA7" w:rsidRDefault="002E3CA7" w:rsidP="002E3CA7">
      <w:pPr>
        <w:pStyle w:val="NormalWeb"/>
        <w:numPr>
          <w:ilvl w:val="0"/>
          <w:numId w:val="36"/>
        </w:numPr>
      </w:pPr>
      <w:r>
        <w:t xml:space="preserve">Dynamic threshold tuning. </w:t>
      </w:r>
    </w:p>
    <w:p w14:paraId="1BB7FC4D" w14:textId="7ACA6E9C" w:rsidR="008E3CC4" w:rsidRDefault="002E3CA7" w:rsidP="008022CE">
      <w:pPr>
        <w:pStyle w:val="NormalWeb"/>
        <w:numPr>
          <w:ilvl w:val="0"/>
          <w:numId w:val="36"/>
        </w:numPr>
      </w:pPr>
      <w:r>
        <w:t xml:space="preserve">Filter chaining and live previews. </w:t>
      </w:r>
    </w:p>
    <w:p w14:paraId="4B7B24BE" w14:textId="13E30A4B" w:rsidR="008022CE" w:rsidRPr="008022CE" w:rsidRDefault="008022CE" w:rsidP="008022CE">
      <w:pPr>
        <w:pStyle w:val="NormalWeb"/>
        <w:ind w:left="720"/>
      </w:pPr>
    </w:p>
    <w:p w14:paraId="4F7F05AE" w14:textId="1A1621E4" w:rsidR="002E3CA7" w:rsidRPr="008E3CC4" w:rsidRDefault="002E3CA7" w:rsidP="008E3CC4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7"/>
          <w:szCs w:val="27"/>
        </w:rPr>
      </w:pPr>
      <w:bookmarkStart w:id="12" w:name="_Toc200379255"/>
      <w:r w:rsidRPr="008E3CC4">
        <w:rPr>
          <w:rFonts w:ascii="Times New Roman" w:hAnsi="Times New Roman" w:cs="Times New Roman"/>
          <w:b/>
          <w:bCs/>
          <w:color w:val="000000" w:themeColor="text1"/>
          <w:sz w:val="27"/>
          <w:szCs w:val="27"/>
        </w:rPr>
        <w:t>8. Individual Contributions</w:t>
      </w:r>
      <w:bookmarkEnd w:id="12"/>
    </w:p>
    <w:p w14:paraId="5709C3BE" w14:textId="61378C5A" w:rsidR="002E3CA7" w:rsidRDefault="008E3CC4" w:rsidP="002E3CA7">
      <w:pPr>
        <w:pStyle w:val="NormalWeb"/>
        <w:numPr>
          <w:ilvl w:val="1"/>
          <w:numId w:val="3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10372E" wp14:editId="1F53F103">
                <wp:simplePos x="0" y="0"/>
                <wp:positionH relativeFrom="column">
                  <wp:posOffset>561442</wp:posOffset>
                </wp:positionH>
                <wp:positionV relativeFrom="paragraph">
                  <wp:posOffset>96647</wp:posOffset>
                </wp:positionV>
                <wp:extent cx="0" cy="694944"/>
                <wp:effectExtent l="76200" t="19050" r="76200" b="8636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494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79DBBB" id="Straight Connector 1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.2pt,7.6pt" to="44.2pt,6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" strokecolor="black [3200]" strokeweight="3pt">
                <v:shadow on="t" color="black" opacity="22937f" origin=",.5" offset="0,.63889mm"/>
              </v:line>
            </w:pict>
          </mc:Fallback>
        </mc:AlternateContent>
      </w:r>
      <w:r w:rsidR="002E3CA7">
        <w:t>Designed and implemented sequential and parallel filtering algorithms.</w:t>
      </w:r>
    </w:p>
    <w:p w14:paraId="2CA74091" w14:textId="77777777" w:rsidR="002E3CA7" w:rsidRDefault="002E3CA7" w:rsidP="002E3CA7">
      <w:pPr>
        <w:pStyle w:val="NormalWeb"/>
        <w:numPr>
          <w:ilvl w:val="1"/>
          <w:numId w:val="37"/>
        </w:numPr>
      </w:pPr>
      <w:r>
        <w:t>Integrated benchmarking, GUI, and image I/O.</w:t>
      </w:r>
    </w:p>
    <w:p w14:paraId="2764CDC6" w14:textId="080EA0E3" w:rsidR="002E3CA7" w:rsidRDefault="005276B1" w:rsidP="002E3CA7">
      <w:pPr>
        <w:pStyle w:val="NormalWeb"/>
        <w:numPr>
          <w:ilvl w:val="1"/>
          <w:numId w:val="37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5C7ECB8" wp14:editId="12C52E19">
            <wp:simplePos x="0" y="0"/>
            <wp:positionH relativeFrom="margin">
              <wp:posOffset>3893820</wp:posOffset>
            </wp:positionH>
            <wp:positionV relativeFrom="margin">
              <wp:posOffset>6476365</wp:posOffset>
            </wp:positionV>
            <wp:extent cx="1584325" cy="1572895"/>
            <wp:effectExtent l="0" t="0" r="0" b="825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325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3CA7">
        <w:t>Conducted profiling and speed-up analysis.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2076"/>
        <w:gridCol w:w="963"/>
        <w:gridCol w:w="921"/>
      </w:tblGrid>
      <w:tr w:rsidR="00B61C5E" w:rsidRPr="00B61C5E" w14:paraId="1DFD8757" w14:textId="77777777" w:rsidTr="00B61C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64948CC6" w14:textId="77777777" w:rsidR="008E3CC4" w:rsidRPr="00B61C5E" w:rsidRDefault="008E3CC4" w:rsidP="0070252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61C5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Task</w:t>
            </w:r>
          </w:p>
        </w:tc>
        <w:tc>
          <w:tcPr>
            <w:tcW w:w="0" w:type="auto"/>
            <w:hideMark/>
          </w:tcPr>
          <w:p w14:paraId="31E96B83" w14:textId="4E47E488" w:rsidR="008E3CC4" w:rsidRPr="00B61C5E" w:rsidRDefault="008E3CC4" w:rsidP="007025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61C5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Zaynab</w:t>
            </w:r>
          </w:p>
        </w:tc>
        <w:tc>
          <w:tcPr>
            <w:tcW w:w="921" w:type="dxa"/>
            <w:hideMark/>
          </w:tcPr>
          <w:p w14:paraId="62CE436D" w14:textId="4A8CCAD1" w:rsidR="008E3CC4" w:rsidRPr="00B61C5E" w:rsidRDefault="008E3CC4" w:rsidP="007025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61C5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Dana</w:t>
            </w:r>
          </w:p>
        </w:tc>
      </w:tr>
      <w:tr w:rsidR="00B61C5E" w:rsidRPr="00B61C5E" w14:paraId="72F0388F" w14:textId="77777777" w:rsidTr="00B61C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3DC6CF" w14:textId="77777777" w:rsidR="008E3CC4" w:rsidRPr="00B61C5E" w:rsidRDefault="008E3CC4" w:rsidP="008E3CC4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61C5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Sequential Code</w:t>
            </w:r>
          </w:p>
        </w:tc>
        <w:tc>
          <w:tcPr>
            <w:tcW w:w="0" w:type="auto"/>
            <w:hideMark/>
          </w:tcPr>
          <w:p w14:paraId="3700C180" w14:textId="79E317F5" w:rsidR="008E3CC4" w:rsidRPr="00B61C5E" w:rsidRDefault="008E3CC4" w:rsidP="008E3C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61C5E">
              <w:rPr>
                <w:rFonts w:ascii="Segoe UI Emoji" w:eastAsia="Times New Roman" w:hAnsi="Segoe UI Emoji" w:cs="Segoe UI Emoji"/>
                <w:color w:val="000000" w:themeColor="text1"/>
                <w:sz w:val="24"/>
                <w:szCs w:val="24"/>
              </w:rPr>
              <w:t>❌</w:t>
            </w:r>
          </w:p>
        </w:tc>
        <w:tc>
          <w:tcPr>
            <w:tcW w:w="921" w:type="dxa"/>
            <w:hideMark/>
          </w:tcPr>
          <w:p w14:paraId="330C1E39" w14:textId="619C0CBE" w:rsidR="008E3CC4" w:rsidRPr="00B61C5E" w:rsidRDefault="008E3CC4" w:rsidP="008E3C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61C5E">
              <w:rPr>
                <w:rFonts w:ascii="Segoe UI Emoji" w:eastAsia="Times New Roman" w:hAnsi="Segoe UI Emoji" w:cs="Segoe UI Emoji"/>
                <w:color w:val="000000" w:themeColor="text1"/>
                <w:sz w:val="24"/>
                <w:szCs w:val="24"/>
              </w:rPr>
              <w:t>✅</w:t>
            </w:r>
          </w:p>
        </w:tc>
      </w:tr>
      <w:tr w:rsidR="00B61C5E" w:rsidRPr="00B61C5E" w14:paraId="01C26A5F" w14:textId="77777777" w:rsidTr="00B61C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B6CD93" w14:textId="77777777" w:rsidR="008E3CC4" w:rsidRPr="00B61C5E" w:rsidRDefault="008E3CC4" w:rsidP="008E3CC4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61C5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Parallel Code</w:t>
            </w:r>
          </w:p>
        </w:tc>
        <w:tc>
          <w:tcPr>
            <w:tcW w:w="0" w:type="auto"/>
            <w:hideMark/>
          </w:tcPr>
          <w:p w14:paraId="73F92B2F" w14:textId="70DE22AB" w:rsidR="008E3CC4" w:rsidRPr="00B61C5E" w:rsidRDefault="008E3CC4" w:rsidP="008E3C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61C5E">
              <w:rPr>
                <w:rFonts w:ascii="Segoe UI Emoji" w:eastAsia="Times New Roman" w:hAnsi="Segoe UI Emoji" w:cs="Segoe UI Emoji"/>
                <w:color w:val="000000" w:themeColor="text1"/>
                <w:sz w:val="24"/>
                <w:szCs w:val="24"/>
              </w:rPr>
              <w:t>✅</w:t>
            </w:r>
          </w:p>
        </w:tc>
        <w:tc>
          <w:tcPr>
            <w:tcW w:w="921" w:type="dxa"/>
            <w:hideMark/>
          </w:tcPr>
          <w:p w14:paraId="38FA9F6A" w14:textId="2B22A4D7" w:rsidR="008E3CC4" w:rsidRPr="00B61C5E" w:rsidRDefault="008E3CC4" w:rsidP="008E3C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61C5E">
              <w:rPr>
                <w:rFonts w:ascii="Segoe UI Emoji" w:eastAsia="Times New Roman" w:hAnsi="Segoe UI Emoji" w:cs="Segoe UI Emoji"/>
                <w:color w:val="000000" w:themeColor="text1"/>
                <w:sz w:val="24"/>
                <w:szCs w:val="24"/>
              </w:rPr>
              <w:t>❌</w:t>
            </w:r>
          </w:p>
        </w:tc>
      </w:tr>
      <w:tr w:rsidR="00B61C5E" w:rsidRPr="00B61C5E" w14:paraId="0481FE6A" w14:textId="77777777" w:rsidTr="00B61C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776F38" w14:textId="77777777" w:rsidR="008E3CC4" w:rsidRPr="00B61C5E" w:rsidRDefault="008E3CC4" w:rsidP="0070252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61C5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Benchmarking</w:t>
            </w:r>
          </w:p>
        </w:tc>
        <w:tc>
          <w:tcPr>
            <w:tcW w:w="0" w:type="auto"/>
            <w:hideMark/>
          </w:tcPr>
          <w:p w14:paraId="72F26D5E" w14:textId="77777777" w:rsidR="008E3CC4" w:rsidRPr="00B61C5E" w:rsidRDefault="008E3CC4" w:rsidP="007025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61C5E">
              <w:rPr>
                <w:rFonts w:ascii="Segoe UI Emoji" w:eastAsia="Times New Roman" w:hAnsi="Segoe UI Emoji" w:cs="Segoe UI Emoji"/>
                <w:color w:val="000000" w:themeColor="text1"/>
                <w:sz w:val="24"/>
                <w:szCs w:val="24"/>
              </w:rPr>
              <w:t>✅</w:t>
            </w:r>
          </w:p>
        </w:tc>
        <w:tc>
          <w:tcPr>
            <w:tcW w:w="921" w:type="dxa"/>
            <w:hideMark/>
          </w:tcPr>
          <w:p w14:paraId="595A9E91" w14:textId="77777777" w:rsidR="008E3CC4" w:rsidRPr="00B61C5E" w:rsidRDefault="008E3CC4" w:rsidP="007025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61C5E">
              <w:rPr>
                <w:rFonts w:ascii="Segoe UI Emoji" w:eastAsia="Times New Roman" w:hAnsi="Segoe UI Emoji" w:cs="Segoe UI Emoji"/>
                <w:color w:val="000000" w:themeColor="text1"/>
                <w:sz w:val="24"/>
                <w:szCs w:val="24"/>
              </w:rPr>
              <w:t>✅</w:t>
            </w:r>
          </w:p>
        </w:tc>
      </w:tr>
      <w:tr w:rsidR="00B61C5E" w:rsidRPr="00B61C5E" w14:paraId="6568AFA6" w14:textId="77777777" w:rsidTr="00B61C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09E4E7" w14:textId="77777777" w:rsidR="008E3CC4" w:rsidRPr="00B61C5E" w:rsidRDefault="008E3CC4" w:rsidP="0070252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61C5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Report</w:t>
            </w:r>
          </w:p>
        </w:tc>
        <w:tc>
          <w:tcPr>
            <w:tcW w:w="0" w:type="auto"/>
            <w:hideMark/>
          </w:tcPr>
          <w:p w14:paraId="389F34D4" w14:textId="77777777" w:rsidR="008E3CC4" w:rsidRPr="00B61C5E" w:rsidRDefault="008E3CC4" w:rsidP="007025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61C5E">
              <w:rPr>
                <w:rFonts w:ascii="Segoe UI Emoji" w:eastAsia="Times New Roman" w:hAnsi="Segoe UI Emoji" w:cs="Segoe UI Emoji"/>
                <w:color w:val="000000" w:themeColor="text1"/>
                <w:sz w:val="24"/>
                <w:szCs w:val="24"/>
              </w:rPr>
              <w:t>✅</w:t>
            </w:r>
          </w:p>
        </w:tc>
        <w:tc>
          <w:tcPr>
            <w:tcW w:w="921" w:type="dxa"/>
            <w:hideMark/>
          </w:tcPr>
          <w:p w14:paraId="4EBA8AB9" w14:textId="77777777" w:rsidR="008E3CC4" w:rsidRPr="00B61C5E" w:rsidRDefault="008E3CC4" w:rsidP="007025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61C5E">
              <w:rPr>
                <w:rFonts w:ascii="Segoe UI Emoji" w:eastAsia="Times New Roman" w:hAnsi="Segoe UI Emoji" w:cs="Segoe UI Emoji"/>
                <w:color w:val="000000" w:themeColor="text1"/>
                <w:sz w:val="24"/>
                <w:szCs w:val="24"/>
              </w:rPr>
              <w:t>❌</w:t>
            </w:r>
          </w:p>
        </w:tc>
      </w:tr>
      <w:tr w:rsidR="00B61C5E" w:rsidRPr="00B61C5E" w14:paraId="75EE3ECB" w14:textId="77777777" w:rsidTr="00B61C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276857" w14:textId="77777777" w:rsidR="008E3CC4" w:rsidRPr="00B61C5E" w:rsidRDefault="008E3CC4" w:rsidP="00702523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61C5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Demo</w:t>
            </w:r>
          </w:p>
        </w:tc>
        <w:tc>
          <w:tcPr>
            <w:tcW w:w="0" w:type="auto"/>
            <w:hideMark/>
          </w:tcPr>
          <w:p w14:paraId="0EDAC72C" w14:textId="77777777" w:rsidR="008E3CC4" w:rsidRPr="00B61C5E" w:rsidRDefault="008E3CC4" w:rsidP="007025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61C5E">
              <w:rPr>
                <w:rFonts w:ascii="Segoe UI Emoji" w:eastAsia="Times New Roman" w:hAnsi="Segoe UI Emoji" w:cs="Segoe UI Emoji"/>
                <w:color w:val="000000" w:themeColor="text1"/>
                <w:sz w:val="24"/>
                <w:szCs w:val="24"/>
              </w:rPr>
              <w:t>❌</w:t>
            </w:r>
          </w:p>
        </w:tc>
        <w:tc>
          <w:tcPr>
            <w:tcW w:w="921" w:type="dxa"/>
            <w:hideMark/>
          </w:tcPr>
          <w:p w14:paraId="7A17964F" w14:textId="77777777" w:rsidR="008E3CC4" w:rsidRPr="00B61C5E" w:rsidRDefault="008E3CC4" w:rsidP="007025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61C5E">
              <w:rPr>
                <w:rFonts w:ascii="Segoe UI Emoji" w:eastAsia="Times New Roman" w:hAnsi="Segoe UI Emoji" w:cs="Segoe UI Emoji"/>
                <w:color w:val="000000" w:themeColor="text1"/>
                <w:sz w:val="24"/>
                <w:szCs w:val="24"/>
              </w:rPr>
              <w:t>✅</w:t>
            </w:r>
          </w:p>
        </w:tc>
      </w:tr>
      <w:tr w:rsidR="00B61C5E" w:rsidRPr="00B61C5E" w14:paraId="0299FBB4" w14:textId="77777777" w:rsidTr="00B61C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4AFF4BF" w14:textId="06AA8586" w:rsidR="008022CE" w:rsidRPr="00B61C5E" w:rsidRDefault="008022CE" w:rsidP="008022CE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61C5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Graphical Analysis</w:t>
            </w:r>
          </w:p>
        </w:tc>
        <w:tc>
          <w:tcPr>
            <w:tcW w:w="0" w:type="auto"/>
          </w:tcPr>
          <w:p w14:paraId="1D4D2EC3" w14:textId="795BDC29" w:rsidR="008022CE" w:rsidRPr="00B61C5E" w:rsidRDefault="008022CE" w:rsidP="008022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="Times New Roman" w:hAnsi="Segoe UI Emoji" w:cs="Segoe UI Emoji"/>
                <w:color w:val="000000" w:themeColor="text1"/>
                <w:sz w:val="24"/>
                <w:szCs w:val="24"/>
              </w:rPr>
            </w:pPr>
            <w:r w:rsidRPr="00B61C5E">
              <w:rPr>
                <w:rFonts w:ascii="Segoe UI Emoji" w:eastAsia="Times New Roman" w:hAnsi="Segoe UI Emoji" w:cs="Segoe UI Emoji"/>
                <w:color w:val="000000" w:themeColor="text1"/>
                <w:sz w:val="24"/>
                <w:szCs w:val="24"/>
              </w:rPr>
              <w:t>✅</w:t>
            </w:r>
          </w:p>
        </w:tc>
        <w:tc>
          <w:tcPr>
            <w:tcW w:w="921" w:type="dxa"/>
          </w:tcPr>
          <w:p w14:paraId="3507AD8E" w14:textId="541A16F1" w:rsidR="008022CE" w:rsidRPr="00B61C5E" w:rsidRDefault="008022CE" w:rsidP="008022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="Times New Roman" w:hAnsi="Segoe UI Emoji" w:cs="Segoe UI Emoji"/>
                <w:color w:val="000000" w:themeColor="text1"/>
                <w:sz w:val="24"/>
                <w:szCs w:val="24"/>
              </w:rPr>
            </w:pPr>
            <w:r w:rsidRPr="00B61C5E">
              <w:rPr>
                <w:rFonts w:ascii="Segoe UI Emoji" w:eastAsia="Times New Roman" w:hAnsi="Segoe UI Emoji" w:cs="Segoe UI Emoji"/>
                <w:color w:val="000000" w:themeColor="text1"/>
                <w:sz w:val="24"/>
                <w:szCs w:val="24"/>
              </w:rPr>
              <w:t>❌</w:t>
            </w:r>
          </w:p>
        </w:tc>
      </w:tr>
      <w:tr w:rsidR="00B61C5E" w:rsidRPr="00B61C5E" w14:paraId="640C6241" w14:textId="77777777" w:rsidTr="00B61C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859D712" w14:textId="2B786340" w:rsidR="008022CE" w:rsidRPr="00B61C5E" w:rsidRDefault="008022CE" w:rsidP="008022CE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61C5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GUI</w:t>
            </w:r>
          </w:p>
        </w:tc>
        <w:tc>
          <w:tcPr>
            <w:tcW w:w="0" w:type="auto"/>
          </w:tcPr>
          <w:p w14:paraId="599CAD99" w14:textId="14289BDF" w:rsidR="008022CE" w:rsidRPr="00B61C5E" w:rsidRDefault="008022CE" w:rsidP="008022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="Times New Roman" w:hAnsi="Segoe UI Emoji" w:cs="Segoe UI Emoji"/>
                <w:color w:val="000000" w:themeColor="text1"/>
                <w:sz w:val="24"/>
                <w:szCs w:val="24"/>
              </w:rPr>
            </w:pPr>
            <w:r w:rsidRPr="00B61C5E">
              <w:rPr>
                <w:rFonts w:ascii="Segoe UI Emoji" w:eastAsia="Times New Roman" w:hAnsi="Segoe UI Emoji" w:cs="Segoe UI Emoji"/>
                <w:color w:val="000000" w:themeColor="text1"/>
                <w:sz w:val="24"/>
                <w:szCs w:val="24"/>
              </w:rPr>
              <w:t>❌</w:t>
            </w:r>
          </w:p>
        </w:tc>
        <w:tc>
          <w:tcPr>
            <w:tcW w:w="921" w:type="dxa"/>
          </w:tcPr>
          <w:p w14:paraId="6ABCB22D" w14:textId="74F07773" w:rsidR="008022CE" w:rsidRPr="00B61C5E" w:rsidRDefault="008022CE" w:rsidP="008022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="Times New Roman" w:hAnsi="Segoe UI Emoji" w:cs="Segoe UI Emoji"/>
                <w:color w:val="000000" w:themeColor="text1"/>
                <w:sz w:val="24"/>
                <w:szCs w:val="24"/>
              </w:rPr>
            </w:pPr>
            <w:r w:rsidRPr="00B61C5E">
              <w:rPr>
                <w:rFonts w:ascii="Segoe UI Emoji" w:eastAsia="Times New Roman" w:hAnsi="Segoe UI Emoji" w:cs="Segoe UI Emoji"/>
                <w:color w:val="000000" w:themeColor="text1"/>
                <w:sz w:val="24"/>
                <w:szCs w:val="24"/>
              </w:rPr>
              <w:t>✅</w:t>
            </w:r>
          </w:p>
        </w:tc>
      </w:tr>
    </w:tbl>
    <w:p w14:paraId="4C9BB66C" w14:textId="502AF141" w:rsidR="00334873" w:rsidRDefault="00334873" w:rsidP="004B1044">
      <w:pPr>
        <w:pStyle w:val="NormalWeb"/>
      </w:pPr>
    </w:p>
    <w:sectPr w:rsidR="00334873">
      <w:footerReference w:type="default" r:id="rId17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89A72B" w14:textId="77777777" w:rsidR="00C42AFE" w:rsidRDefault="00C42AFE" w:rsidP="00C6554A">
      <w:pPr>
        <w:spacing w:before="0" w:after="0" w:line="240" w:lineRule="auto"/>
      </w:pPr>
      <w:r>
        <w:separator/>
      </w:r>
    </w:p>
  </w:endnote>
  <w:endnote w:type="continuationSeparator" w:id="0">
    <w:p w14:paraId="102BD856" w14:textId="77777777" w:rsidR="00C42AFE" w:rsidRDefault="00C42AFE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177F5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91E96C" w14:textId="77777777" w:rsidR="00C42AFE" w:rsidRDefault="00C42AFE" w:rsidP="00C6554A">
      <w:pPr>
        <w:spacing w:before="0" w:after="0" w:line="240" w:lineRule="auto"/>
      </w:pPr>
      <w:r>
        <w:separator/>
      </w:r>
    </w:p>
  </w:footnote>
  <w:footnote w:type="continuationSeparator" w:id="0">
    <w:p w14:paraId="4F65BE35" w14:textId="77777777" w:rsidR="00C42AFE" w:rsidRDefault="00C42AFE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0FC7C78"/>
    <w:multiLevelType w:val="hybridMultilevel"/>
    <w:tmpl w:val="974A7AF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C8D2541"/>
    <w:multiLevelType w:val="multilevel"/>
    <w:tmpl w:val="D630725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D0E1428"/>
    <w:multiLevelType w:val="multilevel"/>
    <w:tmpl w:val="E466E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0F247DF5"/>
    <w:multiLevelType w:val="multilevel"/>
    <w:tmpl w:val="E12A9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54B131F"/>
    <w:multiLevelType w:val="multilevel"/>
    <w:tmpl w:val="8B5CB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9FC1F6C"/>
    <w:multiLevelType w:val="multilevel"/>
    <w:tmpl w:val="3EC0C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09A76A7"/>
    <w:multiLevelType w:val="multilevel"/>
    <w:tmpl w:val="532C3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D30402F"/>
    <w:multiLevelType w:val="hybridMultilevel"/>
    <w:tmpl w:val="9916635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D67407"/>
    <w:multiLevelType w:val="multilevel"/>
    <w:tmpl w:val="0D70E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A522309"/>
    <w:multiLevelType w:val="multilevel"/>
    <w:tmpl w:val="B47CA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AC12D0A"/>
    <w:multiLevelType w:val="multilevel"/>
    <w:tmpl w:val="36D63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4BA66C1"/>
    <w:multiLevelType w:val="multilevel"/>
    <w:tmpl w:val="908A6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5771D3D"/>
    <w:multiLevelType w:val="hybridMultilevel"/>
    <w:tmpl w:val="D0E21E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305410"/>
    <w:multiLevelType w:val="hybridMultilevel"/>
    <w:tmpl w:val="566A9D4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7263FA7"/>
    <w:multiLevelType w:val="multilevel"/>
    <w:tmpl w:val="71483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8873131"/>
    <w:multiLevelType w:val="hybridMultilevel"/>
    <w:tmpl w:val="DDF0B94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4372CC"/>
    <w:multiLevelType w:val="hybridMultilevel"/>
    <w:tmpl w:val="A8FEA1B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9F30B6"/>
    <w:multiLevelType w:val="hybridMultilevel"/>
    <w:tmpl w:val="EC5C04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4B61FF1"/>
    <w:multiLevelType w:val="hybridMultilevel"/>
    <w:tmpl w:val="3BB61AE0"/>
    <w:lvl w:ilvl="0" w:tplc="0409000D">
      <w:start w:val="1"/>
      <w:numFmt w:val="bullet"/>
      <w:lvlText w:val=""/>
      <w:lvlJc w:val="left"/>
      <w:pPr>
        <w:ind w:left="77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2" w15:restartNumberingAfterBreak="0">
    <w:nsid w:val="63212E6F"/>
    <w:multiLevelType w:val="multilevel"/>
    <w:tmpl w:val="233AB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5C0A8C"/>
    <w:multiLevelType w:val="multilevel"/>
    <w:tmpl w:val="B8A2B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94E0502"/>
    <w:multiLevelType w:val="hybridMultilevel"/>
    <w:tmpl w:val="A09C28A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7743975">
    <w:abstractNumId w:val="9"/>
  </w:num>
  <w:num w:numId="2" w16cid:durableId="1612008169">
    <w:abstractNumId w:val="8"/>
  </w:num>
  <w:num w:numId="3" w16cid:durableId="429356366">
    <w:abstractNumId w:val="8"/>
  </w:num>
  <w:num w:numId="4" w16cid:durableId="1043673502">
    <w:abstractNumId w:val="9"/>
  </w:num>
  <w:num w:numId="5" w16cid:durableId="1343438506">
    <w:abstractNumId w:val="26"/>
  </w:num>
  <w:num w:numId="6" w16cid:durableId="2109999556">
    <w:abstractNumId w:val="11"/>
  </w:num>
  <w:num w:numId="7" w16cid:durableId="688870964">
    <w:abstractNumId w:val="14"/>
  </w:num>
  <w:num w:numId="8" w16cid:durableId="2089765030">
    <w:abstractNumId w:val="7"/>
  </w:num>
  <w:num w:numId="9" w16cid:durableId="278610648">
    <w:abstractNumId w:val="6"/>
  </w:num>
  <w:num w:numId="10" w16cid:durableId="255598213">
    <w:abstractNumId w:val="5"/>
  </w:num>
  <w:num w:numId="11" w16cid:durableId="1660109747">
    <w:abstractNumId w:val="4"/>
  </w:num>
  <w:num w:numId="12" w16cid:durableId="1988514445">
    <w:abstractNumId w:val="3"/>
  </w:num>
  <w:num w:numId="13" w16cid:durableId="1648700339">
    <w:abstractNumId w:val="2"/>
  </w:num>
  <w:num w:numId="14" w16cid:durableId="795683627">
    <w:abstractNumId w:val="1"/>
  </w:num>
  <w:num w:numId="15" w16cid:durableId="652300544">
    <w:abstractNumId w:val="0"/>
  </w:num>
  <w:num w:numId="16" w16cid:durableId="2125299606">
    <w:abstractNumId w:val="34"/>
  </w:num>
  <w:num w:numId="17" w16cid:durableId="1186405985">
    <w:abstractNumId w:val="33"/>
  </w:num>
  <w:num w:numId="18" w16cid:durableId="2003850531">
    <w:abstractNumId w:val="30"/>
  </w:num>
  <w:num w:numId="19" w16cid:durableId="202790691">
    <w:abstractNumId w:val="20"/>
  </w:num>
  <w:num w:numId="20" w16cid:durableId="427583791">
    <w:abstractNumId w:val="17"/>
  </w:num>
  <w:num w:numId="21" w16cid:durableId="226887942">
    <w:abstractNumId w:val="29"/>
  </w:num>
  <w:num w:numId="22" w16cid:durableId="503058902">
    <w:abstractNumId w:val="16"/>
  </w:num>
  <w:num w:numId="23" w16cid:durableId="2097554032">
    <w:abstractNumId w:val="18"/>
  </w:num>
  <w:num w:numId="24" w16cid:durableId="1210262391">
    <w:abstractNumId w:val="31"/>
  </w:num>
  <w:num w:numId="25" w16cid:durableId="1035546823">
    <w:abstractNumId w:val="12"/>
  </w:num>
  <w:num w:numId="26" w16cid:durableId="85542121">
    <w:abstractNumId w:val="22"/>
  </w:num>
  <w:num w:numId="27" w16cid:durableId="1997609451">
    <w:abstractNumId w:val="13"/>
  </w:num>
  <w:num w:numId="28" w16cid:durableId="893086059">
    <w:abstractNumId w:val="23"/>
  </w:num>
  <w:num w:numId="29" w16cid:durableId="1962226135">
    <w:abstractNumId w:val="32"/>
  </w:num>
  <w:num w:numId="30" w16cid:durableId="973367237">
    <w:abstractNumId w:val="24"/>
  </w:num>
  <w:num w:numId="31" w16cid:durableId="211577063">
    <w:abstractNumId w:val="19"/>
  </w:num>
  <w:num w:numId="32" w16cid:durableId="691998565">
    <w:abstractNumId w:val="28"/>
  </w:num>
  <w:num w:numId="33" w16cid:durableId="322441185">
    <w:abstractNumId w:val="27"/>
  </w:num>
  <w:num w:numId="34" w16cid:durableId="1070540073">
    <w:abstractNumId w:val="25"/>
  </w:num>
  <w:num w:numId="35" w16cid:durableId="207183294">
    <w:abstractNumId w:val="10"/>
  </w:num>
  <w:num w:numId="36" w16cid:durableId="164248303">
    <w:abstractNumId w:val="21"/>
  </w:num>
  <w:num w:numId="37" w16cid:durableId="61810115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C68"/>
    <w:rsid w:val="00062F41"/>
    <w:rsid w:val="00085B9F"/>
    <w:rsid w:val="002554CD"/>
    <w:rsid w:val="00293B83"/>
    <w:rsid w:val="002B4294"/>
    <w:rsid w:val="002E3CA7"/>
    <w:rsid w:val="0032605E"/>
    <w:rsid w:val="00333D0D"/>
    <w:rsid w:val="00334873"/>
    <w:rsid w:val="0039771D"/>
    <w:rsid w:val="00404C12"/>
    <w:rsid w:val="00431E79"/>
    <w:rsid w:val="004B1044"/>
    <w:rsid w:val="004C049F"/>
    <w:rsid w:val="005000E2"/>
    <w:rsid w:val="005276B1"/>
    <w:rsid w:val="005D3C2B"/>
    <w:rsid w:val="005F32A2"/>
    <w:rsid w:val="006642F2"/>
    <w:rsid w:val="006A3CE7"/>
    <w:rsid w:val="006C5527"/>
    <w:rsid w:val="006D5D8F"/>
    <w:rsid w:val="00744D23"/>
    <w:rsid w:val="007723FC"/>
    <w:rsid w:val="007C2CFD"/>
    <w:rsid w:val="007E0CD4"/>
    <w:rsid w:val="008022CE"/>
    <w:rsid w:val="008867EB"/>
    <w:rsid w:val="008E3CC4"/>
    <w:rsid w:val="008E6706"/>
    <w:rsid w:val="009B1A66"/>
    <w:rsid w:val="00A11301"/>
    <w:rsid w:val="00B61C5E"/>
    <w:rsid w:val="00B912B5"/>
    <w:rsid w:val="00C14E2B"/>
    <w:rsid w:val="00C42AFE"/>
    <w:rsid w:val="00C64249"/>
    <w:rsid w:val="00C64D89"/>
    <w:rsid w:val="00C6554A"/>
    <w:rsid w:val="00D87B10"/>
    <w:rsid w:val="00D91A4E"/>
    <w:rsid w:val="00DF62D2"/>
    <w:rsid w:val="00E35C68"/>
    <w:rsid w:val="00ED7C44"/>
    <w:rsid w:val="00F252BE"/>
    <w:rsid w:val="00F35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22B6C3"/>
  <w15:chartTrackingRefBased/>
  <w15:docId w15:val="{1498F33C-0A04-4AD9-AA4C-0B13B2D82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062F4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color w:val="auto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C14E2B"/>
    <w:pPr>
      <w:spacing w:before="240" w:after="0" w:line="259" w:lineRule="auto"/>
      <w:contextualSpacing w:val="0"/>
      <w:outlineLvl w:val="9"/>
    </w:pPr>
    <w:rPr>
      <w:szCs w:val="32"/>
    </w:rPr>
  </w:style>
  <w:style w:type="paragraph" w:styleId="NormalWeb">
    <w:name w:val="Normal (Web)"/>
    <w:basedOn w:val="Normal"/>
    <w:uiPriority w:val="99"/>
    <w:unhideWhenUsed/>
    <w:rsid w:val="00C14E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062F41"/>
    <w:pPr>
      <w:tabs>
        <w:tab w:val="right" w:leader="dot" w:pos="8630"/>
      </w:tabs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062F41"/>
    <w:rPr>
      <w:rFonts w:ascii="Times New Roman" w:eastAsia="Times New Roman" w:hAnsi="Times New Roman" w:cs="Times New Roman"/>
      <w:b/>
      <w:bCs/>
      <w:color w:val="auto"/>
      <w:sz w:val="24"/>
      <w:szCs w:val="24"/>
    </w:rPr>
  </w:style>
  <w:style w:type="paragraph" w:styleId="ListParagraph">
    <w:name w:val="List Paragraph"/>
    <w:basedOn w:val="Normal"/>
    <w:uiPriority w:val="34"/>
    <w:unhideWhenUsed/>
    <w:qFormat/>
    <w:rsid w:val="00062F41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062F41"/>
    <w:pPr>
      <w:spacing w:before="0" w:after="100" w:line="259" w:lineRule="auto"/>
      <w:ind w:left="220"/>
    </w:pPr>
    <w:rPr>
      <w:rFonts w:eastAsiaTheme="minorEastAsia" w:cs="Times New Roman"/>
      <w:color w:val="auto"/>
    </w:rPr>
  </w:style>
  <w:style w:type="paragraph" w:styleId="TOC1">
    <w:name w:val="toc 1"/>
    <w:basedOn w:val="Normal"/>
    <w:next w:val="Normal"/>
    <w:autoRedefine/>
    <w:uiPriority w:val="39"/>
    <w:unhideWhenUsed/>
    <w:rsid w:val="00062F41"/>
    <w:pPr>
      <w:spacing w:before="0" w:after="100" w:line="259" w:lineRule="auto"/>
    </w:pPr>
    <w:rPr>
      <w:rFonts w:eastAsiaTheme="minorEastAsia" w:cs="Times New Roman"/>
      <w:color w:val="auto"/>
    </w:rPr>
  </w:style>
  <w:style w:type="character" w:styleId="Strong">
    <w:name w:val="Strong"/>
    <w:basedOn w:val="DefaultParagraphFont"/>
    <w:uiPriority w:val="22"/>
    <w:qFormat/>
    <w:rsid w:val="00062F41"/>
    <w:rPr>
      <w:b/>
      <w:bCs/>
    </w:rPr>
  </w:style>
  <w:style w:type="table" w:styleId="PlainTable5">
    <w:name w:val="Plain Table 5"/>
    <w:basedOn w:val="TableNormal"/>
    <w:uiPriority w:val="45"/>
    <w:rsid w:val="008E3CC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5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67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2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5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38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3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8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3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8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71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Local\Microsoft\Office\16.0\DTS\en-US%7b582E0C31-EC3B-4C13-9CE8-3E4AA2ADEC05%7d\%7bF77EDBE8-3823-4DF1-B621-4A2B2B5D647E%7dTF1f75cea0-c848-4caf-b47d-6cb36ce18799480df061_win32-72df9d33cff2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D1B9F5-0AC8-47AB-81DD-7AD64D1D32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{F77EDBE8-3823-4DF1-B621-4A2B2B5D647E}TF1f75cea0-c848-4caf-b47d-6cb36ce18799480df061_win32-72df9d33cff2</Template>
  <TotalTime>171</TotalTime>
  <Pages>8</Pages>
  <Words>999</Words>
  <Characters>5698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Zaynab Zaynab baalbaki</cp:lastModifiedBy>
  <cp:revision>28</cp:revision>
  <dcterms:created xsi:type="dcterms:W3CDTF">2025-06-09T11:00:00Z</dcterms:created>
  <dcterms:modified xsi:type="dcterms:W3CDTF">2025-07-10T09:03:00Z</dcterms:modified>
</cp:coreProperties>
</file>